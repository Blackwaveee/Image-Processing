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399A3A5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C8DD59D" w14:textId="4E063AE2" w:rsidR="001B2ABD" w:rsidRDefault="001D71B0" w:rsidP="00091A01">
            <w:pPr>
              <w:tabs>
                <w:tab w:val="left" w:pos="990"/>
              </w:tabs>
              <w:bidi/>
            </w:pPr>
            <w:r w:rsidRPr="00091A01">
              <w:rPr>
                <w:rFonts w:cs="Arial"/>
                <w:noProof/>
                <w:rtl/>
              </w:rPr>
              <w:drawing>
                <wp:anchor distT="0" distB="0" distL="114300" distR="114300" simplePos="0" relativeHeight="251658240" behindDoc="0" locked="0" layoutInCell="1" allowOverlap="1" wp14:anchorId="2F4506DB" wp14:editId="40FDE1E8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1269365</wp:posOffset>
                  </wp:positionV>
                  <wp:extent cx="1607820" cy="1356360"/>
                  <wp:effectExtent l="0" t="0" r="0" b="0"/>
                  <wp:wrapSquare wrapText="bothSides"/>
                  <wp:docPr id="1914812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12238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08489DEA" w14:textId="77777777" w:rsidR="001B2ABD" w:rsidRDefault="001B2ABD" w:rsidP="00091A01">
            <w:pPr>
              <w:tabs>
                <w:tab w:val="left" w:pos="990"/>
              </w:tabs>
              <w:bidi/>
            </w:pPr>
          </w:p>
        </w:tc>
        <w:tc>
          <w:tcPr>
            <w:tcW w:w="6470" w:type="dxa"/>
            <w:vAlign w:val="bottom"/>
          </w:tcPr>
          <w:p w14:paraId="64DEBE1F" w14:textId="3D49A9DC" w:rsidR="001B2ABD" w:rsidRPr="00091A01" w:rsidRDefault="00091A01" w:rsidP="00091A01">
            <w:pPr>
              <w:pStyle w:val="Title"/>
              <w:bidi/>
              <w:rPr>
                <w:sz w:val="72"/>
                <w:szCs w:val="72"/>
              </w:rPr>
            </w:pPr>
            <w:r w:rsidRPr="00091A01">
              <w:rPr>
                <w:sz w:val="72"/>
                <w:szCs w:val="72"/>
              </w:rPr>
              <w:t>Image binarization</w:t>
            </w:r>
          </w:p>
          <w:p w14:paraId="50309A3B" w14:textId="7A9ACDD3" w:rsidR="001B2ABD" w:rsidRDefault="0006694B" w:rsidP="00091A01">
            <w:pPr>
              <w:pStyle w:val="Subtitle"/>
              <w:bidi/>
            </w:pPr>
            <w:r>
              <w:rPr>
                <w:spacing w:val="0"/>
                <w:w w:val="100"/>
              </w:rPr>
              <w:t>Image Processing</w:t>
            </w:r>
          </w:p>
        </w:tc>
      </w:tr>
      <w:tr w:rsidR="001B2ABD" w14:paraId="2C150505" w14:textId="77777777" w:rsidTr="001B2ABD">
        <w:tc>
          <w:tcPr>
            <w:tcW w:w="3600" w:type="dxa"/>
          </w:tcPr>
          <w:p w14:paraId="6827E574" w14:textId="4B5B92D6" w:rsidR="001B2ABD" w:rsidRDefault="001B2ABD" w:rsidP="00091A01">
            <w:pPr>
              <w:pStyle w:val="Heading3"/>
              <w:bidi/>
            </w:pPr>
          </w:p>
          <w:p w14:paraId="635F238B" w14:textId="77777777" w:rsidR="00036450" w:rsidRDefault="00036450" w:rsidP="00091A01">
            <w:pPr>
              <w:bidi/>
            </w:pPr>
          </w:p>
          <w:p w14:paraId="7F9D034F" w14:textId="03692640" w:rsidR="004D3011" w:rsidRDefault="004D3011" w:rsidP="00091A01">
            <w:pPr>
              <w:bidi/>
            </w:pPr>
          </w:p>
          <w:p w14:paraId="4594D82C" w14:textId="20C28C8F" w:rsidR="004D3011" w:rsidRDefault="004D3011" w:rsidP="00091A01">
            <w:pPr>
              <w:bidi/>
            </w:pPr>
          </w:p>
          <w:p w14:paraId="66D06229" w14:textId="77777777" w:rsidR="001D71B0" w:rsidRPr="00CB0055" w:rsidRDefault="001D71B0" w:rsidP="001D71B0">
            <w:pPr>
              <w:pStyle w:val="Heading3"/>
              <w:bidi/>
            </w:pPr>
            <w:r>
              <w:rPr>
                <w:rFonts w:hint="cs"/>
                <w:rtl/>
              </w:rPr>
              <w:t>دانشجو</w:t>
            </w:r>
          </w:p>
          <w:p w14:paraId="6352B9C6" w14:textId="77777777" w:rsidR="001D71B0" w:rsidRDefault="001D71B0" w:rsidP="001D71B0">
            <w:pPr>
              <w:bidi/>
            </w:pPr>
            <w:r>
              <w:rPr>
                <w:rFonts w:hint="cs"/>
                <w:rtl/>
              </w:rPr>
              <w:t>نام</w:t>
            </w:r>
          </w:p>
          <w:p w14:paraId="77ADDCEF" w14:textId="77777777" w:rsidR="001D71B0" w:rsidRDefault="001D71B0" w:rsidP="001D71B0">
            <w:pPr>
              <w:bidi/>
            </w:pPr>
            <w:r>
              <w:rPr>
                <w:rFonts w:hint="cs"/>
                <w:rtl/>
              </w:rPr>
              <w:t>محمد شکری</w:t>
            </w:r>
          </w:p>
          <w:p w14:paraId="6401AE44" w14:textId="77777777" w:rsidR="001D71B0" w:rsidRPr="004D3011" w:rsidRDefault="001D71B0" w:rsidP="001D71B0">
            <w:pPr>
              <w:bidi/>
            </w:pPr>
          </w:p>
          <w:p w14:paraId="2F8740D8" w14:textId="77777777" w:rsidR="001D71B0" w:rsidRDefault="001D71B0" w:rsidP="001D71B0">
            <w:pPr>
              <w:bidi/>
            </w:pPr>
            <w:r>
              <w:rPr>
                <w:rFonts w:hint="cs"/>
                <w:rtl/>
              </w:rPr>
              <w:t>شماره دانشجویی</w:t>
            </w:r>
          </w:p>
          <w:p w14:paraId="72CF65A6" w14:textId="77777777" w:rsidR="001D71B0" w:rsidRDefault="001D71B0" w:rsidP="001D71B0">
            <w:pPr>
              <w:bidi/>
            </w:pPr>
            <w:r>
              <w:rPr>
                <w:rFonts w:hint="cs"/>
                <w:rtl/>
              </w:rPr>
              <w:t>981531027</w:t>
            </w:r>
          </w:p>
          <w:p w14:paraId="197B8093" w14:textId="77777777" w:rsidR="001D71B0" w:rsidRDefault="001D71B0" w:rsidP="001D71B0">
            <w:pPr>
              <w:bidi/>
            </w:pPr>
          </w:p>
          <w:p w14:paraId="32005734" w14:textId="77777777" w:rsidR="001D71B0" w:rsidRDefault="001D71B0" w:rsidP="001D71B0">
            <w:pPr>
              <w:bidi/>
            </w:pPr>
            <w:r>
              <w:rPr>
                <w:rFonts w:hint="cs"/>
                <w:rtl/>
              </w:rPr>
              <w:t>استاد</w:t>
            </w:r>
          </w:p>
          <w:p w14:paraId="521E2A86" w14:textId="77777777" w:rsidR="001D71B0" w:rsidRPr="00E4381A" w:rsidRDefault="001D71B0" w:rsidP="001D71B0">
            <w:pPr>
              <w:bidi/>
              <w:rPr>
                <w:rStyle w:val="Hyperlink"/>
              </w:rPr>
            </w:pPr>
            <w:r>
              <w:rPr>
                <w:rFonts w:hint="cs"/>
                <w:rtl/>
              </w:rPr>
              <w:t>دکتر صادق فدایی</w:t>
            </w:r>
          </w:p>
          <w:p w14:paraId="6A523F34" w14:textId="77777777" w:rsidR="001D71B0" w:rsidRPr="00CB0055" w:rsidRDefault="001D71B0" w:rsidP="001D71B0">
            <w:pPr>
              <w:pStyle w:val="Heading3"/>
              <w:bidi/>
            </w:pPr>
            <w:r>
              <w:rPr>
                <w:rFonts w:hint="cs"/>
                <w:rtl/>
              </w:rPr>
              <w:t>ترم</w:t>
            </w:r>
          </w:p>
          <w:p w14:paraId="704F96A3" w14:textId="77777777" w:rsidR="001D71B0" w:rsidRDefault="001D71B0" w:rsidP="001D71B0">
            <w:pPr>
              <w:bidi/>
            </w:pPr>
            <w:r>
              <w:rPr>
                <w:rFonts w:hint="cs"/>
                <w:rtl/>
              </w:rPr>
              <w:t>بهار 1401</w:t>
            </w:r>
          </w:p>
          <w:p w14:paraId="7A35EE2A" w14:textId="156258C7" w:rsidR="004D3011" w:rsidRPr="004D3011" w:rsidRDefault="004D3011" w:rsidP="00091A01">
            <w:pPr>
              <w:bidi/>
            </w:pPr>
          </w:p>
        </w:tc>
        <w:tc>
          <w:tcPr>
            <w:tcW w:w="720" w:type="dxa"/>
          </w:tcPr>
          <w:p w14:paraId="01FECDD4" w14:textId="77777777" w:rsidR="001B2ABD" w:rsidRDefault="001B2ABD" w:rsidP="00091A01">
            <w:pPr>
              <w:tabs>
                <w:tab w:val="left" w:pos="990"/>
              </w:tabs>
              <w:bidi/>
            </w:pPr>
          </w:p>
        </w:tc>
        <w:tc>
          <w:tcPr>
            <w:tcW w:w="6470" w:type="dxa"/>
          </w:tcPr>
          <w:p w14:paraId="272AE834" w14:textId="3D86F9FF" w:rsidR="001B2ABD" w:rsidRDefault="00091A01" w:rsidP="00091A01">
            <w:pPr>
              <w:pStyle w:val="Heading2"/>
              <w:bidi/>
            </w:pPr>
            <w:r>
              <w:rPr>
                <w:rFonts w:hint="cs"/>
                <w:rtl/>
              </w:rPr>
              <w:t>مقدمه</w:t>
            </w:r>
          </w:p>
          <w:p w14:paraId="341AD07C" w14:textId="41851B73" w:rsidR="00036450" w:rsidRPr="00E15AC7" w:rsidRDefault="00091A01" w:rsidP="00091A01">
            <w:pPr>
              <w:pStyle w:val="Heading4"/>
              <w:bidi/>
              <w:rPr>
                <w:b w:val="0"/>
                <w:bCs/>
                <w:rtl/>
                <w:lang w:bidi="fa-IR"/>
              </w:rPr>
            </w:pPr>
            <w:r w:rsidRPr="00E15AC7">
              <w:rPr>
                <w:rFonts w:hint="cs"/>
                <w:b w:val="0"/>
                <w:bCs/>
                <w:rtl/>
                <w:lang w:bidi="fa-IR"/>
              </w:rPr>
              <w:t>تعریف</w:t>
            </w:r>
          </w:p>
          <w:p w14:paraId="04040238" w14:textId="1CECA569" w:rsidR="004D3011" w:rsidRDefault="00091A01" w:rsidP="00091A01">
            <w:pPr>
              <w:pStyle w:val="Date"/>
              <w:bidi/>
              <w:rPr>
                <w:lang w:bidi="fa-IR"/>
              </w:rPr>
            </w:pPr>
            <w:r>
              <w:t>Image binarization</w:t>
            </w:r>
            <w:r>
              <w:rPr>
                <w:rFonts w:hint="cs"/>
                <w:rtl/>
                <w:lang w:bidi="fa-IR"/>
              </w:rPr>
              <w:t xml:space="preserve"> با زبان ساده همان سیاه ، سفید کردن عکس است. در واقع هر پیکس ماکزیمم یا مینیمم مقدار ممکن را میگیرد</w:t>
            </w:r>
          </w:p>
          <w:p w14:paraId="28D5D33F" w14:textId="77777777" w:rsidR="00036450" w:rsidRDefault="00036450" w:rsidP="00091A01">
            <w:pPr>
              <w:bidi/>
            </w:pPr>
          </w:p>
          <w:p w14:paraId="2E15D481" w14:textId="0F319DAB" w:rsidR="00036450" w:rsidRPr="00E15AC7" w:rsidRDefault="00E15AC7" w:rsidP="00091A01">
            <w:pPr>
              <w:pStyle w:val="Heading4"/>
              <w:bidi/>
              <w:rPr>
                <w:b w:val="0"/>
                <w:bCs/>
              </w:rPr>
            </w:pPr>
            <w:r w:rsidRPr="00E15AC7">
              <w:rPr>
                <w:rFonts w:hint="cs"/>
                <w:b w:val="0"/>
                <w:bCs/>
                <w:rtl/>
              </w:rPr>
              <w:t>کاربرد</w:t>
            </w:r>
          </w:p>
          <w:p w14:paraId="75BF638A" w14:textId="11E837AA" w:rsidR="00E15AC7" w:rsidRDefault="00E15AC7" w:rsidP="00E15AC7">
            <w:pPr>
              <w:pStyle w:val="Date"/>
              <w:numPr>
                <w:ilvl w:val="0"/>
                <w:numId w:val="1"/>
              </w:numPr>
              <w:bidi/>
              <w:rPr>
                <w:rtl/>
              </w:rPr>
            </w:pPr>
            <w:r>
              <w:rPr>
                <w:rFonts w:hint="cs"/>
                <w:rtl/>
              </w:rPr>
              <w:t>جداسازی پس زیمنه از محتوا</w:t>
            </w:r>
          </w:p>
          <w:p w14:paraId="2C9BAB71" w14:textId="227308B0" w:rsidR="00E15AC7" w:rsidRPr="00E15AC7" w:rsidRDefault="00E15AC7" w:rsidP="00E15AC7">
            <w:pPr>
              <w:pStyle w:val="ListParagraph"/>
              <w:numPr>
                <w:ilvl w:val="0"/>
                <w:numId w:val="1"/>
              </w:numPr>
              <w:bidi/>
              <w:rPr>
                <w:rtl/>
              </w:rPr>
            </w:pPr>
            <w:r>
              <w:rPr>
                <w:rFonts w:hint="cs"/>
                <w:rtl/>
              </w:rPr>
              <w:t>بدست آوردن اطلاعات از بخش های مختلف عکس</w:t>
            </w:r>
          </w:p>
          <w:p w14:paraId="5B89CF19" w14:textId="77777777" w:rsidR="00E15AC7" w:rsidRPr="00E15AC7" w:rsidRDefault="00E15AC7" w:rsidP="00E15AC7">
            <w:pPr>
              <w:bidi/>
            </w:pPr>
          </w:p>
          <w:p w14:paraId="3506588E" w14:textId="3113F99F" w:rsidR="00036450" w:rsidRDefault="00036450" w:rsidP="00091A01">
            <w:pPr>
              <w:bidi/>
            </w:pPr>
          </w:p>
          <w:p w14:paraId="4F801527" w14:textId="1F31346A" w:rsidR="00036450" w:rsidRDefault="00167CA4" w:rsidP="00091A01">
            <w:pPr>
              <w:pStyle w:val="Heading2"/>
              <w:bidi/>
            </w:pPr>
            <w:r>
              <w:rPr>
                <w:rFonts w:hint="cs"/>
                <w:rtl/>
              </w:rPr>
              <w:t>ساز و کار</w:t>
            </w:r>
          </w:p>
          <w:p w14:paraId="7FB863A3" w14:textId="53BF8474" w:rsidR="00036450" w:rsidRDefault="00036450" w:rsidP="00091A01">
            <w:pPr>
              <w:pStyle w:val="Heading4"/>
              <w:bidi/>
              <w:rPr>
                <w:b w:val="0"/>
                <w:bCs/>
                <w:rtl/>
              </w:rPr>
            </w:pPr>
            <w:r w:rsidRPr="00E15AC7">
              <w:rPr>
                <w:b w:val="0"/>
                <w:bCs/>
              </w:rPr>
              <w:t xml:space="preserve">  </w:t>
            </w:r>
            <w:r w:rsidR="00E15AC7" w:rsidRPr="00E15AC7">
              <w:rPr>
                <w:rFonts w:hint="cs"/>
                <w:b w:val="0"/>
                <w:bCs/>
                <w:rtl/>
              </w:rPr>
              <w:t>نوع عکس</w:t>
            </w:r>
          </w:p>
          <w:p w14:paraId="4C2D7132" w14:textId="507399E8" w:rsidR="00E15AC7" w:rsidRPr="00E15AC7" w:rsidRDefault="00E15AC7" w:rsidP="00E15AC7">
            <w:pPr>
              <w:bidi/>
            </w:pPr>
            <w:r>
              <w:rPr>
                <w:rFonts w:hint="cs"/>
                <w:rtl/>
              </w:rPr>
              <w:t>معمولا بر روی عکس های خاکستری انجام می گیرد.(عکس های رنگی تبدیل به حاکستری می شوند)</w:t>
            </w:r>
          </w:p>
          <w:p w14:paraId="4C64072C" w14:textId="736FA8B3" w:rsidR="00036450" w:rsidRDefault="00036450" w:rsidP="00E15AC7">
            <w:pPr>
              <w:pStyle w:val="Date"/>
              <w:bidi/>
            </w:pPr>
          </w:p>
          <w:p w14:paraId="3473F7A8" w14:textId="77777777" w:rsidR="004D3011" w:rsidRDefault="004D3011" w:rsidP="00091A01">
            <w:pPr>
              <w:bidi/>
            </w:pPr>
          </w:p>
          <w:p w14:paraId="5FF0A53F" w14:textId="1910E76C" w:rsidR="004D3011" w:rsidRPr="00E15AC7" w:rsidRDefault="004D3011" w:rsidP="00091A01">
            <w:pPr>
              <w:pStyle w:val="Heading4"/>
              <w:bidi/>
              <w:rPr>
                <w:b w:val="0"/>
                <w:bCs/>
              </w:rPr>
            </w:pPr>
            <w:r w:rsidRPr="00E15AC7">
              <w:rPr>
                <w:b w:val="0"/>
                <w:bCs/>
              </w:rPr>
              <w:t xml:space="preserve">  </w:t>
            </w:r>
            <w:r w:rsidR="00E15AC7" w:rsidRPr="00E15AC7">
              <w:rPr>
                <w:rFonts w:hint="cs"/>
                <w:b w:val="0"/>
                <w:bCs/>
                <w:rtl/>
              </w:rPr>
              <w:t>منطق تبدیل</w:t>
            </w:r>
          </w:p>
          <w:p w14:paraId="5C4D65BB" w14:textId="141A1697" w:rsidR="004D3011" w:rsidRDefault="00E15AC7" w:rsidP="00091A01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هر پیکسل با مقداری به نام </w:t>
            </w:r>
            <w:r>
              <w:t>threshold</w:t>
            </w:r>
            <w:r>
              <w:rPr>
                <w:rFonts w:hint="cs"/>
                <w:rtl/>
                <w:lang w:bidi="fa-IR"/>
              </w:rPr>
              <w:t xml:space="preserve"> مقایسه شده </w:t>
            </w:r>
            <w:r>
              <w:rPr>
                <w:lang w:bidi="fa-IR"/>
              </w:rPr>
              <w:t xml:space="preserve"> </w:t>
            </w:r>
          </w:p>
          <w:p w14:paraId="7996B0B5" w14:textId="0873D4BF" w:rsidR="00E15AC7" w:rsidRDefault="00E15AC7" w:rsidP="00E15AC7">
            <w:pPr>
              <w:pStyle w:val="ListParagraph"/>
              <w:numPr>
                <w:ilvl w:val="0"/>
                <w:numId w:val="2"/>
              </w:numPr>
              <w:bidi/>
              <w:rPr>
                <w:lang w:bidi="fa-IR"/>
              </w:rPr>
            </w:pPr>
            <w:r>
              <w:rPr>
                <w:lang w:bidi="fa-IR"/>
              </w:rPr>
              <w:t>Pixel &gt; threshold   =&gt; pixel = 255</w:t>
            </w:r>
          </w:p>
          <w:p w14:paraId="3B51EE14" w14:textId="6F7B7BB1" w:rsidR="00E15AC7" w:rsidRDefault="00E15AC7" w:rsidP="00E15AC7">
            <w:pPr>
              <w:pStyle w:val="ListParagraph"/>
              <w:numPr>
                <w:ilvl w:val="0"/>
                <w:numId w:val="2"/>
              </w:numPr>
              <w:bidi/>
              <w:rPr>
                <w:lang w:bidi="fa-IR"/>
              </w:rPr>
            </w:pPr>
            <w:r>
              <w:rPr>
                <w:lang w:bidi="fa-IR"/>
              </w:rPr>
              <w:t>Else =&gt; pixel = 0</w:t>
            </w:r>
          </w:p>
          <w:p w14:paraId="6BBF6C05" w14:textId="1A8C63CD" w:rsidR="004D3011" w:rsidRPr="004D3011" w:rsidRDefault="004D3011" w:rsidP="00091A01">
            <w:pPr>
              <w:bidi/>
            </w:pPr>
          </w:p>
          <w:p w14:paraId="299FE88A" w14:textId="77777777" w:rsidR="004D3011" w:rsidRDefault="004D3011" w:rsidP="00091A01">
            <w:pPr>
              <w:bidi/>
            </w:pPr>
          </w:p>
          <w:p w14:paraId="47E1A22A" w14:textId="74A0F48A" w:rsidR="00217F55" w:rsidRDefault="00217F55" w:rsidP="00217F55">
            <w:pPr>
              <w:pStyle w:val="Heading2"/>
              <w:bidi/>
            </w:pPr>
            <w:r>
              <w:rPr>
                <w:rFonts w:hint="cs"/>
                <w:rtl/>
              </w:rPr>
              <w:t>دسته بندی</w:t>
            </w:r>
          </w:p>
          <w:p w14:paraId="3616EDF0" w14:textId="5D5644B5" w:rsidR="00217F55" w:rsidRPr="004D3011" w:rsidRDefault="00217F55" w:rsidP="00217F55">
            <w:pPr>
              <w:pStyle w:val="Heading4"/>
              <w:bidi/>
              <w:rPr>
                <w:bCs/>
              </w:rPr>
            </w:pPr>
            <w:r>
              <w:t>Global</w:t>
            </w:r>
            <w:r w:rsidRPr="004D3011">
              <w:t xml:space="preserve">  </w:t>
            </w:r>
          </w:p>
          <w:p w14:paraId="28B2F15F" w14:textId="15F85BE9" w:rsidR="00217F55" w:rsidRPr="004D3011" w:rsidRDefault="00217F55" w:rsidP="00217F55">
            <w:pPr>
              <w:pStyle w:val="Date"/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در این روش یک مقدار کلی </w:t>
            </w:r>
            <w:r>
              <w:rPr>
                <w:lang w:bidi="fa-IR"/>
              </w:rPr>
              <w:t>threshold</w:t>
            </w:r>
            <w:r>
              <w:rPr>
                <w:rFonts w:hint="cs"/>
                <w:rtl/>
                <w:lang w:bidi="fa-IR"/>
              </w:rPr>
              <w:t xml:space="preserve"> برای تمامی پیکسل های عکس اعمال می شود</w:t>
            </w:r>
          </w:p>
          <w:p w14:paraId="2DB58994" w14:textId="77777777" w:rsidR="00036450" w:rsidRDefault="00036450" w:rsidP="00217F55">
            <w:pPr>
              <w:bidi/>
              <w:rPr>
                <w:color w:val="FFFFFF" w:themeColor="background1"/>
                <w:rtl/>
              </w:rPr>
            </w:pPr>
          </w:p>
          <w:p w14:paraId="286BCCAE" w14:textId="7A4E75FB" w:rsidR="00217F55" w:rsidRPr="004D3011" w:rsidRDefault="00217F55" w:rsidP="00217F55">
            <w:pPr>
              <w:pStyle w:val="Heading4"/>
              <w:bidi/>
              <w:rPr>
                <w:bCs/>
              </w:rPr>
            </w:pPr>
            <w:r>
              <w:t xml:space="preserve">Local </w:t>
            </w:r>
          </w:p>
          <w:p w14:paraId="4A9807DA" w14:textId="571845CA" w:rsidR="00217F55" w:rsidRPr="004D3011" w:rsidRDefault="00217F55" w:rsidP="00217F55">
            <w:pPr>
              <w:pStyle w:val="Date"/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در این روش عکس به پنجره های مختلفی شکسته شده و برای هر پنجره یک مقدار </w:t>
            </w:r>
            <w:r>
              <w:rPr>
                <w:lang w:bidi="fa-IR"/>
              </w:rPr>
              <w:t>threshold</w:t>
            </w:r>
            <w:r>
              <w:rPr>
                <w:rFonts w:hint="cs"/>
                <w:rtl/>
                <w:lang w:bidi="fa-IR"/>
              </w:rPr>
              <w:t xml:space="preserve"> پیدا شده و برای همان پنجره اعمال می شود.</w:t>
            </w:r>
          </w:p>
          <w:p w14:paraId="42BB7219" w14:textId="44479E36" w:rsidR="00217F55" w:rsidRPr="004D3011" w:rsidRDefault="00217F55" w:rsidP="00217F55">
            <w:pPr>
              <w:bidi/>
              <w:rPr>
                <w:color w:val="FFFFFF" w:themeColor="background1"/>
              </w:rPr>
            </w:pPr>
          </w:p>
        </w:tc>
      </w:tr>
      <w:tr w:rsidR="00E15AC7" w14:paraId="78E0A526" w14:textId="77777777" w:rsidTr="001B2ABD">
        <w:tc>
          <w:tcPr>
            <w:tcW w:w="3600" w:type="dxa"/>
          </w:tcPr>
          <w:p w14:paraId="0315A616" w14:textId="77777777" w:rsidR="00E15AC7" w:rsidRDefault="00E15AC7" w:rsidP="00091A01">
            <w:pPr>
              <w:pStyle w:val="Heading3"/>
              <w:bidi/>
              <w:rPr>
                <w:rtl/>
              </w:rPr>
            </w:pPr>
          </w:p>
        </w:tc>
        <w:tc>
          <w:tcPr>
            <w:tcW w:w="720" w:type="dxa"/>
          </w:tcPr>
          <w:p w14:paraId="70915DE0" w14:textId="77777777" w:rsidR="00E15AC7" w:rsidRDefault="00E15AC7" w:rsidP="00091A01">
            <w:pPr>
              <w:tabs>
                <w:tab w:val="left" w:pos="990"/>
              </w:tabs>
              <w:bidi/>
            </w:pPr>
          </w:p>
        </w:tc>
        <w:tc>
          <w:tcPr>
            <w:tcW w:w="6470" w:type="dxa"/>
          </w:tcPr>
          <w:p w14:paraId="13CB49F3" w14:textId="5CB84251" w:rsidR="00E15AC7" w:rsidRDefault="00217F55" w:rsidP="00217F55">
            <w:pPr>
              <w:pStyle w:val="Heading2"/>
              <w:bidi/>
              <w:rPr>
                <w:rtl/>
              </w:rPr>
            </w:pPr>
            <w:r>
              <w:rPr>
                <w:rFonts w:hint="cs"/>
                <w:rtl/>
              </w:rPr>
              <w:t>الگوریتم های مورد بررسی</w:t>
            </w:r>
          </w:p>
        </w:tc>
      </w:tr>
    </w:tbl>
    <w:p w14:paraId="2BFCDE5D" w14:textId="1870949A" w:rsidR="00091A01" w:rsidRDefault="00217F55" w:rsidP="00217F55">
      <w:pPr>
        <w:pStyle w:val="ListParagraph"/>
        <w:numPr>
          <w:ilvl w:val="0"/>
          <w:numId w:val="3"/>
        </w:numPr>
        <w:tabs>
          <w:tab w:val="left" w:pos="990"/>
        </w:tabs>
        <w:bidi/>
      </w:pPr>
      <w:r>
        <w:t>Constant T</w:t>
      </w:r>
    </w:p>
    <w:p w14:paraId="7FD2E577" w14:textId="729079A1" w:rsidR="00217F55" w:rsidRDefault="00217F55" w:rsidP="00217F55">
      <w:pPr>
        <w:pStyle w:val="ListParagraph"/>
        <w:numPr>
          <w:ilvl w:val="0"/>
          <w:numId w:val="3"/>
        </w:numPr>
        <w:tabs>
          <w:tab w:val="left" w:pos="990"/>
        </w:tabs>
        <w:bidi/>
      </w:pPr>
      <w:r>
        <w:t>Global iterative</w:t>
      </w:r>
    </w:p>
    <w:p w14:paraId="5B6A989A" w14:textId="7EF8479F" w:rsidR="00217F55" w:rsidRDefault="00217F55" w:rsidP="00217F55">
      <w:pPr>
        <w:pStyle w:val="ListParagraph"/>
        <w:numPr>
          <w:ilvl w:val="0"/>
          <w:numId w:val="3"/>
        </w:numPr>
        <w:tabs>
          <w:tab w:val="left" w:pos="990"/>
        </w:tabs>
        <w:bidi/>
      </w:pPr>
      <w:r>
        <w:t>Adaptive or local iterative</w:t>
      </w:r>
    </w:p>
    <w:p w14:paraId="61CCC31B" w14:textId="1A2D12BA" w:rsidR="00217F55" w:rsidRDefault="00217F55" w:rsidP="00217F55">
      <w:pPr>
        <w:pStyle w:val="ListParagraph"/>
        <w:numPr>
          <w:ilvl w:val="0"/>
          <w:numId w:val="3"/>
        </w:numPr>
        <w:tabs>
          <w:tab w:val="left" w:pos="990"/>
        </w:tabs>
        <w:bidi/>
      </w:pPr>
      <w:r>
        <w:t>Niblack</w:t>
      </w:r>
    </w:p>
    <w:p w14:paraId="42CF0A10" w14:textId="692F9843" w:rsidR="00217F55" w:rsidRDefault="00217F55" w:rsidP="00217F55">
      <w:pPr>
        <w:pStyle w:val="ListParagraph"/>
        <w:numPr>
          <w:ilvl w:val="0"/>
          <w:numId w:val="3"/>
        </w:numPr>
        <w:tabs>
          <w:tab w:val="left" w:pos="990"/>
        </w:tabs>
        <w:bidi/>
      </w:pPr>
      <w:r>
        <w:t>Global OTSU</w:t>
      </w:r>
    </w:p>
    <w:p w14:paraId="7F8FC04B" w14:textId="77777777" w:rsidR="00217F55" w:rsidRDefault="00217F55" w:rsidP="00217F55">
      <w:pPr>
        <w:pStyle w:val="ListParagraph"/>
        <w:tabs>
          <w:tab w:val="left" w:pos="990"/>
        </w:tabs>
        <w:bidi/>
      </w:pPr>
    </w:p>
    <w:p w14:paraId="1524D01D" w14:textId="77777777" w:rsidR="00217F55" w:rsidRDefault="00217F55" w:rsidP="00217F55">
      <w:pPr>
        <w:pStyle w:val="ListParagraph"/>
        <w:tabs>
          <w:tab w:val="left" w:pos="990"/>
        </w:tabs>
        <w:bidi/>
      </w:pPr>
    </w:p>
    <w:p w14:paraId="73A860C7" w14:textId="77777777" w:rsidR="00217F55" w:rsidRDefault="00217F55" w:rsidP="00217F55">
      <w:pPr>
        <w:pStyle w:val="ListParagraph"/>
        <w:tabs>
          <w:tab w:val="left" w:pos="990"/>
        </w:tabs>
        <w:bidi/>
      </w:pPr>
    </w:p>
    <w:p w14:paraId="13B3DAE3" w14:textId="77777777" w:rsidR="00217F55" w:rsidRDefault="00217F55" w:rsidP="00217F55">
      <w:pPr>
        <w:pStyle w:val="ListParagraph"/>
        <w:tabs>
          <w:tab w:val="left" w:pos="990"/>
        </w:tabs>
        <w:bidi/>
      </w:pPr>
    </w:p>
    <w:p w14:paraId="53CB8E12" w14:textId="77777777" w:rsidR="00217F55" w:rsidRDefault="00217F55" w:rsidP="00217F55">
      <w:pPr>
        <w:pStyle w:val="ListParagraph"/>
        <w:tabs>
          <w:tab w:val="left" w:pos="990"/>
        </w:tabs>
        <w:bidi/>
      </w:pPr>
    </w:p>
    <w:p w14:paraId="44EC60FE" w14:textId="77777777" w:rsidR="00217F55" w:rsidRDefault="00217F55" w:rsidP="00217F55">
      <w:pPr>
        <w:pStyle w:val="ListParagraph"/>
        <w:tabs>
          <w:tab w:val="left" w:pos="990"/>
        </w:tabs>
        <w:bidi/>
      </w:pPr>
    </w:p>
    <w:p w14:paraId="08ADFA6D" w14:textId="77777777" w:rsidR="00366C6B" w:rsidRDefault="00366C6B" w:rsidP="00366C6B">
      <w:pPr>
        <w:pStyle w:val="ListParagraph"/>
        <w:tabs>
          <w:tab w:val="left" w:pos="990"/>
        </w:tabs>
        <w:bidi/>
      </w:pPr>
    </w:p>
    <w:p w14:paraId="0CD2516E" w14:textId="77777777" w:rsidR="00366C6B" w:rsidRDefault="00366C6B" w:rsidP="00366C6B">
      <w:pPr>
        <w:pStyle w:val="ListParagraph"/>
        <w:tabs>
          <w:tab w:val="left" w:pos="990"/>
        </w:tabs>
        <w:bidi/>
      </w:pPr>
    </w:p>
    <w:p w14:paraId="10E517C0" w14:textId="77777777" w:rsidR="00366C6B" w:rsidRDefault="00366C6B" w:rsidP="00366C6B">
      <w:pPr>
        <w:pStyle w:val="ListParagraph"/>
        <w:tabs>
          <w:tab w:val="left" w:pos="990"/>
        </w:tabs>
        <w:bidi/>
      </w:pPr>
    </w:p>
    <w:p w14:paraId="620518CB" w14:textId="77777777" w:rsidR="001D71B0" w:rsidRDefault="001D71B0" w:rsidP="001D71B0">
      <w:pPr>
        <w:pStyle w:val="ListParagraph"/>
        <w:tabs>
          <w:tab w:val="left" w:pos="990"/>
        </w:tabs>
        <w:bidi/>
      </w:pPr>
    </w:p>
    <w:p w14:paraId="07E248E2" w14:textId="77777777" w:rsidR="001D71B0" w:rsidRDefault="001D71B0" w:rsidP="001D71B0">
      <w:pPr>
        <w:pStyle w:val="ListParagraph"/>
        <w:tabs>
          <w:tab w:val="left" w:pos="990"/>
        </w:tabs>
        <w:bidi/>
      </w:pPr>
    </w:p>
    <w:p w14:paraId="5B2A02A9" w14:textId="77777777" w:rsidR="001D71B0" w:rsidRDefault="001D71B0" w:rsidP="001D71B0">
      <w:pPr>
        <w:pStyle w:val="ListParagraph"/>
        <w:tabs>
          <w:tab w:val="left" w:pos="990"/>
        </w:tabs>
        <w:bidi/>
      </w:pPr>
    </w:p>
    <w:p w14:paraId="3CB80530" w14:textId="77777777" w:rsidR="001D71B0" w:rsidRDefault="001D71B0" w:rsidP="001D71B0">
      <w:pPr>
        <w:pStyle w:val="ListParagraph"/>
        <w:tabs>
          <w:tab w:val="left" w:pos="990"/>
        </w:tabs>
        <w:bidi/>
      </w:pPr>
    </w:p>
    <w:p w14:paraId="2CA7730E" w14:textId="71C28C3F" w:rsidR="001D71B0" w:rsidRPr="00DB3625" w:rsidRDefault="0094715F" w:rsidP="00DB3625">
      <w:pPr>
        <w:pStyle w:val="Subtitle"/>
        <w:bidi/>
      </w:pPr>
      <w:r>
        <w:rPr>
          <w:spacing w:val="0"/>
          <w:w w:val="100"/>
        </w:rPr>
        <w:t>Image threshold module</w:t>
      </w:r>
    </w:p>
    <w:p w14:paraId="589D3711" w14:textId="77777777" w:rsidR="00DB3625" w:rsidRDefault="00DB3625" w:rsidP="00DB3625">
      <w:pPr>
        <w:pStyle w:val="ListParagraph"/>
        <w:tabs>
          <w:tab w:val="left" w:pos="990"/>
        </w:tabs>
        <w:bidi/>
        <w:rPr>
          <w:rtl/>
        </w:rPr>
      </w:pPr>
    </w:p>
    <w:p w14:paraId="67AC3E6C" w14:textId="54541F97" w:rsidR="00DB3625" w:rsidRDefault="00DB3625" w:rsidP="00DB3625">
      <w:pPr>
        <w:pStyle w:val="ListParagraph"/>
        <w:tabs>
          <w:tab w:val="left" w:pos="990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یک ماژول نوشته شده توسط شخص خود برای راختی کار و همچنین </w:t>
      </w:r>
      <w:r>
        <w:rPr>
          <w:lang w:bidi="fa-IR"/>
        </w:rPr>
        <w:t>clean code</w:t>
      </w:r>
      <w:r>
        <w:rPr>
          <w:rFonts w:hint="cs"/>
          <w:rtl/>
          <w:lang w:bidi="fa-IR"/>
        </w:rPr>
        <w:t xml:space="preserve"> </w:t>
      </w:r>
    </w:p>
    <w:p w14:paraId="2F71CC2E" w14:textId="061666C9" w:rsidR="00DB3625" w:rsidRDefault="00DB3625" w:rsidP="00DB3625">
      <w:pPr>
        <w:pStyle w:val="ListParagraph"/>
        <w:tabs>
          <w:tab w:val="left" w:pos="990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بودن است که شامل توابعی است : </w:t>
      </w:r>
    </w:p>
    <w:p w14:paraId="3E79686C" w14:textId="5BA1ED32" w:rsidR="00DB3625" w:rsidRDefault="00DB3625" w:rsidP="00DB3625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getWindow(img, x, y, w ,h)</w:t>
      </w:r>
      <w:r>
        <w:rPr>
          <w:rFonts w:hint="cs"/>
          <w:rtl/>
          <w:lang w:bidi="fa-IR"/>
        </w:rPr>
        <w:t xml:space="preserve"> : این تابع عکسی را می گیرد و با توجه به</w:t>
      </w:r>
    </w:p>
    <w:p w14:paraId="49F2EA23" w14:textId="34E1EDC5" w:rsidR="00DB3625" w:rsidRDefault="00DB3625" w:rsidP="00DB362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مختصات </w:t>
      </w:r>
      <w:r>
        <w:rPr>
          <w:lang w:bidi="fa-IR"/>
        </w:rPr>
        <w:t>x,y</w:t>
      </w:r>
      <w:r>
        <w:rPr>
          <w:rFonts w:hint="cs"/>
          <w:rtl/>
          <w:lang w:bidi="fa-IR"/>
        </w:rPr>
        <w:t xml:space="preserve"> و طول پنجره </w:t>
      </w:r>
      <w:r>
        <w:rPr>
          <w:lang w:bidi="fa-IR"/>
        </w:rPr>
        <w:t>w,h</w:t>
      </w:r>
      <w:r>
        <w:rPr>
          <w:rFonts w:hint="cs"/>
          <w:rtl/>
          <w:lang w:bidi="fa-IR"/>
        </w:rPr>
        <w:t xml:space="preserve"> پیکسل های آن پنجره را به ما بر می گرداند.</w:t>
      </w:r>
    </w:p>
    <w:p w14:paraId="6921F200" w14:textId="0A3F3BAC" w:rsidR="00DB3625" w:rsidRDefault="00DB3625" w:rsidP="00DB362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یکی از فواید آن این است اگر به آخر عکس رسیده باشیم و طول یا عرض یا</w:t>
      </w:r>
    </w:p>
    <w:p w14:paraId="63111614" w14:textId="77777777" w:rsidR="00DB3625" w:rsidRDefault="00DB3625" w:rsidP="00DB362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هر دو پنجره از عکس بیرون بزند ، خود تابع متوجه شده و مقدار را تنظیم</w:t>
      </w:r>
    </w:p>
    <w:p w14:paraId="6DDD10F5" w14:textId="2188D934" w:rsidR="00DB3625" w:rsidRDefault="00DB3625" w:rsidP="00DB362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 می کند.</w:t>
      </w:r>
    </w:p>
    <w:p w14:paraId="7EFFF353" w14:textId="1704A55F" w:rsidR="00636EF5" w:rsidRDefault="00636EF5" w:rsidP="00636EF5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setWindow(img, x, y, window)</w:t>
      </w:r>
      <w:r>
        <w:rPr>
          <w:rFonts w:hint="cs"/>
          <w:rtl/>
          <w:lang w:bidi="fa-IR"/>
        </w:rPr>
        <w:t xml:space="preserve"> : این تابع پنجره ای را میگیرد و با توجه</w:t>
      </w:r>
    </w:p>
    <w:p w14:paraId="0F9E5391" w14:textId="5022D73B" w:rsidR="00636EF5" w:rsidRDefault="00636EF5" w:rsidP="00636EF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به مختصات داده شده آن را در عکس جایگزین می کند.</w:t>
      </w:r>
    </w:p>
    <w:p w14:paraId="7F4D8FA3" w14:textId="3F194F79" w:rsidR="00636EF5" w:rsidRDefault="00636EF5" w:rsidP="00636EF5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applyT(img , t)</w:t>
      </w:r>
      <w:r>
        <w:rPr>
          <w:rFonts w:hint="cs"/>
          <w:rtl/>
          <w:lang w:bidi="fa-IR"/>
        </w:rPr>
        <w:t xml:space="preserve"> : این تابع یک عکس را می گیرد و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را که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</w:t>
      </w:r>
    </w:p>
    <w:p w14:paraId="3728F914" w14:textId="7AC51534" w:rsidR="00636EF5" w:rsidRDefault="00636EF5" w:rsidP="00636EF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است برای تمام پیکسل ها اعمال می کند.</w:t>
      </w:r>
    </w:p>
    <w:p w14:paraId="7E16B6D2" w14:textId="77777777" w:rsidR="00636EF5" w:rsidRDefault="00636EF5" w:rsidP="00636EF5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aapplyTInWindow(window, t)</w:t>
      </w:r>
      <w:r>
        <w:rPr>
          <w:rFonts w:hint="cs"/>
          <w:rtl/>
          <w:lang w:bidi="fa-IR"/>
        </w:rPr>
        <w:t xml:space="preserve"> : این تابع یک پنجره را می گیرد و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را</w:t>
      </w:r>
    </w:p>
    <w:p w14:paraId="207D0235" w14:textId="58555CAB" w:rsidR="00636EF5" w:rsidRDefault="00636EF5" w:rsidP="00636EF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است برای تمام پیکسل ها ی آن پنجره اعمال می کند.</w:t>
      </w:r>
    </w:p>
    <w:p w14:paraId="1535C68B" w14:textId="4F30E6BB" w:rsidR="00636EF5" w:rsidRDefault="00636EF5" w:rsidP="00636EF5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lightOccurances(window)</w:t>
      </w:r>
      <w:r>
        <w:rPr>
          <w:rFonts w:hint="cs"/>
          <w:rtl/>
          <w:lang w:bidi="fa-IR"/>
        </w:rPr>
        <w:t xml:space="preserve"> : این تابع یک پنجره را میگیرد و لیستی از</w:t>
      </w:r>
    </w:p>
    <w:p w14:paraId="6A30BA89" w14:textId="1B9604BF" w:rsidR="00636EF5" w:rsidRDefault="00636EF5" w:rsidP="00636EF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فراوانی پیکسل های آن پنجره بر می گیرداند.(در </w:t>
      </w:r>
      <w:r>
        <w:rPr>
          <w:lang w:bidi="fa-IR"/>
        </w:rPr>
        <w:t>gray-scale</w:t>
      </w:r>
      <w:r>
        <w:rPr>
          <w:rFonts w:hint="cs"/>
          <w:rtl/>
          <w:lang w:bidi="fa-IR"/>
        </w:rPr>
        <w:t xml:space="preserve"> از 0 تا 255</w:t>
      </w:r>
    </w:p>
    <w:p w14:paraId="041C3B4D" w14:textId="3EA26687" w:rsidR="00636EF5" w:rsidRDefault="00636EF5" w:rsidP="00636EF5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است)</w:t>
      </w:r>
    </w:p>
    <w:p w14:paraId="0D87B7EE" w14:textId="6CC8D704" w:rsidR="00636EF5" w:rsidRDefault="004C7333" w:rsidP="00636EF5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histogram(data , count)</w:t>
      </w:r>
      <w:r>
        <w:rPr>
          <w:rFonts w:hint="cs"/>
          <w:rtl/>
          <w:lang w:bidi="fa-IR"/>
        </w:rPr>
        <w:t xml:space="preserve"> : این تابع هیستوگرام را حساب می کند.</w:t>
      </w:r>
    </w:p>
    <w:p w14:paraId="093ED090" w14:textId="516069F1" w:rsidR="004C7333" w:rsidRDefault="004C7333" w:rsidP="004C7333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findT(hist, T = 128)</w:t>
      </w:r>
      <w:r>
        <w:rPr>
          <w:rFonts w:hint="cs"/>
          <w:rtl/>
          <w:lang w:bidi="fa-IR"/>
        </w:rPr>
        <w:t xml:space="preserve"> :  این تابع هیستوگرام و یک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اولیه را </w:t>
      </w:r>
    </w:p>
    <w:p w14:paraId="2C451D4B" w14:textId="3DF7A0CF" w:rsidR="004C7333" w:rsidRDefault="004C7333" w:rsidP="004C7333">
      <w:pPr>
        <w:pStyle w:val="ListParagraph"/>
        <w:tabs>
          <w:tab w:val="left" w:pos="990"/>
        </w:tabs>
        <w:bidi/>
        <w:ind w:left="1440"/>
        <w:rPr>
          <w:lang w:bidi="fa-IR"/>
        </w:rPr>
      </w:pPr>
      <w:r>
        <w:rPr>
          <w:rFonts w:hint="cs"/>
          <w:rtl/>
          <w:lang w:bidi="fa-IR"/>
        </w:rPr>
        <w:t xml:space="preserve">میگیرد و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را محاسبه می کند.</w:t>
      </w:r>
      <w:r w:rsidR="00E36443">
        <w:rPr>
          <w:rFonts w:hint="cs"/>
          <w:rtl/>
          <w:lang w:bidi="fa-IR"/>
        </w:rPr>
        <w:t xml:space="preserve"> ( برای روش های </w:t>
      </w:r>
      <w:r w:rsidR="00E36443">
        <w:rPr>
          <w:lang w:bidi="fa-IR"/>
        </w:rPr>
        <w:t>global iterative</w:t>
      </w:r>
    </w:p>
    <w:p w14:paraId="562C0E3A" w14:textId="5593FCD3" w:rsidR="00E36443" w:rsidRDefault="00E36443" w:rsidP="00E36443">
      <w:pPr>
        <w:pStyle w:val="ListParagraph"/>
        <w:tabs>
          <w:tab w:val="left" w:pos="990"/>
        </w:tabs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local iterative</w:t>
      </w:r>
      <w:r>
        <w:rPr>
          <w:rFonts w:hint="cs"/>
          <w:rtl/>
          <w:lang w:bidi="fa-IR"/>
        </w:rPr>
        <w:t xml:space="preserve"> به کار می رود)</w:t>
      </w:r>
    </w:p>
    <w:p w14:paraId="2EB066D5" w14:textId="124C4ED9" w:rsidR="002E1E39" w:rsidRDefault="002E1E39" w:rsidP="002E1E39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meanOfWindow(window)</w:t>
      </w:r>
      <w:r>
        <w:rPr>
          <w:rFonts w:hint="cs"/>
          <w:rtl/>
          <w:lang w:bidi="fa-IR"/>
        </w:rPr>
        <w:t xml:space="preserve"> : میانگین پیکسل های پنجره را می دهد.</w:t>
      </w:r>
    </w:p>
    <w:p w14:paraId="15E8034A" w14:textId="43CB2F5E" w:rsidR="002E1E39" w:rsidRDefault="002E1E39" w:rsidP="002E1E39">
      <w:pPr>
        <w:pStyle w:val="ListParagraph"/>
        <w:numPr>
          <w:ilvl w:val="0"/>
          <w:numId w:val="5"/>
        </w:numPr>
        <w:tabs>
          <w:tab w:val="left" w:pos="990"/>
        </w:tabs>
        <w:bidi/>
        <w:rPr>
          <w:lang w:bidi="fa-IR"/>
        </w:rPr>
      </w:pPr>
      <w:r>
        <w:rPr>
          <w:lang w:bidi="fa-IR"/>
        </w:rPr>
        <w:t>stdOfWindow(window, avg)</w:t>
      </w:r>
      <w:r>
        <w:rPr>
          <w:rFonts w:hint="cs"/>
          <w:rtl/>
          <w:lang w:bidi="fa-IR"/>
        </w:rPr>
        <w:t xml:space="preserve"> : انحراف معیار پنجره را بر می گرداند.</w:t>
      </w:r>
    </w:p>
    <w:p w14:paraId="1B4FBFE3" w14:textId="77777777" w:rsidR="00DB3625" w:rsidRDefault="00DB3625" w:rsidP="00DB3625">
      <w:pPr>
        <w:pStyle w:val="ListParagraph"/>
        <w:tabs>
          <w:tab w:val="left" w:pos="990"/>
        </w:tabs>
        <w:bidi/>
        <w:rPr>
          <w:rtl/>
        </w:rPr>
      </w:pPr>
    </w:p>
    <w:p w14:paraId="41404FB1" w14:textId="77777777" w:rsidR="00DB3625" w:rsidRDefault="00DB3625" w:rsidP="00DB3625">
      <w:pPr>
        <w:pStyle w:val="ListParagraph"/>
        <w:tabs>
          <w:tab w:val="left" w:pos="990"/>
        </w:tabs>
        <w:bidi/>
        <w:rPr>
          <w:rtl/>
        </w:rPr>
      </w:pPr>
    </w:p>
    <w:p w14:paraId="768E07F7" w14:textId="77777777" w:rsidR="00DB3625" w:rsidRDefault="00DB3625" w:rsidP="00DB3625">
      <w:pPr>
        <w:pStyle w:val="ListParagraph"/>
        <w:tabs>
          <w:tab w:val="left" w:pos="990"/>
        </w:tabs>
        <w:bidi/>
      </w:pPr>
    </w:p>
    <w:p w14:paraId="21A02527" w14:textId="0D799434" w:rsidR="001D71B0" w:rsidRDefault="00366C6B" w:rsidP="00366C6B">
      <w:pPr>
        <w:pStyle w:val="Heading3"/>
        <w:bidi/>
      </w:pPr>
      <w:r>
        <w:t>Constant T</w:t>
      </w:r>
    </w:p>
    <w:p w14:paraId="194968B9" w14:textId="77777777" w:rsidR="00366C6B" w:rsidRDefault="00366C6B" w:rsidP="00366C6B">
      <w:pPr>
        <w:bidi/>
      </w:pPr>
    </w:p>
    <w:p w14:paraId="2033FC16" w14:textId="79F4093C" w:rsidR="00DB3625" w:rsidRDefault="00366C6B" w:rsidP="00DB362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  <w:lang w:bidi="fa-IR"/>
        </w:rPr>
        <w:t xml:space="preserve">در این روش به طور مثال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را مقدار </w:t>
      </w:r>
      <w:r w:rsidR="00313D3D">
        <w:rPr>
          <w:lang w:bidi="fa-IR"/>
        </w:rPr>
        <w:t xml:space="preserve">55 </w:t>
      </w:r>
      <w:r>
        <w:rPr>
          <w:rFonts w:hint="cs"/>
          <w:rtl/>
          <w:lang w:bidi="fa-IR"/>
        </w:rPr>
        <w:t xml:space="preserve"> در نظر گرفته و</w:t>
      </w:r>
    </w:p>
    <w:p w14:paraId="1C463FA0" w14:textId="73FEC473" w:rsidR="00DB3625" w:rsidRDefault="00DB3625" w:rsidP="00DB3625">
      <w:pPr>
        <w:pStyle w:val="ListParagraph"/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کل پیکسل ها اعمال می کنیم.</w:t>
      </w:r>
    </w:p>
    <w:p w14:paraId="3DE4B5C9" w14:textId="77777777" w:rsidR="002E1E39" w:rsidRDefault="002E1E39" w:rsidP="002E1E39">
      <w:pPr>
        <w:pStyle w:val="ListParagraph"/>
        <w:bidi/>
        <w:ind w:left="1440"/>
        <w:rPr>
          <w:rtl/>
          <w:lang w:bidi="fa-IR"/>
        </w:rPr>
      </w:pPr>
    </w:p>
    <w:p w14:paraId="5648F00D" w14:textId="52589696" w:rsidR="002E1E39" w:rsidRDefault="00800831" w:rsidP="00800831">
      <w:pPr>
        <w:pStyle w:val="Heading4"/>
        <w:bidi/>
        <w:rPr>
          <w:b w:val="0"/>
          <w:bCs/>
          <w:sz w:val="36"/>
          <w:szCs w:val="36"/>
          <w:rtl/>
          <w:lang w:bidi="fa-IR"/>
        </w:rPr>
      </w:pPr>
      <w:r>
        <w:rPr>
          <w:rtl/>
          <w:lang w:bidi="fa-IR"/>
        </w:rPr>
        <w:tab/>
      </w:r>
      <w:r w:rsidRPr="00800831">
        <w:rPr>
          <w:rFonts w:hint="cs"/>
          <w:b w:val="0"/>
          <w:bCs/>
          <w:sz w:val="36"/>
          <w:szCs w:val="36"/>
          <w:rtl/>
          <w:lang w:bidi="fa-IR"/>
        </w:rPr>
        <w:t>کد</w:t>
      </w:r>
      <w:r>
        <w:rPr>
          <w:rFonts w:hint="cs"/>
          <w:b w:val="0"/>
          <w:bCs/>
          <w:sz w:val="36"/>
          <w:szCs w:val="36"/>
          <w:rtl/>
          <w:lang w:bidi="fa-IR"/>
        </w:rPr>
        <w:t xml:space="preserve"> : </w:t>
      </w:r>
    </w:p>
    <w:p w14:paraId="2CCFC2C5" w14:textId="77777777" w:rsidR="00800831" w:rsidRDefault="00800831" w:rsidP="00800831">
      <w:pPr>
        <w:bidi/>
        <w:rPr>
          <w:rtl/>
          <w:lang w:bidi="fa-IR"/>
        </w:rPr>
      </w:pPr>
    </w:p>
    <w:p w14:paraId="6D483A67" w14:textId="77777777" w:rsidR="00800831" w:rsidRPr="00800831" w:rsidRDefault="00800831" w:rsidP="00800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320"/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</w:pPr>
      <w:r w:rsidRPr="00800831">
        <w:rPr>
          <w:rFonts w:ascii="Courier New" w:eastAsia="Times New Roman" w:hAnsi="Courier New" w:cs="Courier New"/>
          <w:color w:val="0033B3"/>
          <w:sz w:val="20"/>
          <w:szCs w:val="20"/>
          <w:lang w:eastAsia="en-US"/>
        </w:rPr>
        <w:t xml:space="preserve">from 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 xml:space="preserve">ImageThreshold </w:t>
      </w:r>
      <w:r w:rsidRPr="00800831">
        <w:rPr>
          <w:rFonts w:ascii="Courier New" w:eastAsia="Times New Roman" w:hAnsi="Courier New" w:cs="Courier New"/>
          <w:color w:val="0033B3"/>
          <w:sz w:val="20"/>
          <w:szCs w:val="20"/>
          <w:lang w:eastAsia="en-US"/>
        </w:rPr>
        <w:t xml:space="preserve">import 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*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</w:r>
      <w:r w:rsidRPr="00800831">
        <w:rPr>
          <w:rFonts w:ascii="Courier New" w:eastAsia="Times New Roman" w:hAnsi="Courier New" w:cs="Courier New"/>
          <w:color w:val="0033B3"/>
          <w:sz w:val="20"/>
          <w:szCs w:val="20"/>
          <w:lang w:eastAsia="en-US"/>
        </w:rPr>
        <w:t xml:space="preserve">def </w:t>
      </w:r>
      <w:r w:rsidRPr="00800831">
        <w:rPr>
          <w:rFonts w:ascii="Courier New" w:eastAsia="Times New Roman" w:hAnsi="Courier New" w:cs="Courier New"/>
          <w:color w:val="00627A"/>
          <w:sz w:val="20"/>
          <w:szCs w:val="20"/>
          <w:lang w:eastAsia="en-US"/>
        </w:rPr>
        <w:t>applyConstantT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 xml:space="preserve">(src,t = </w:t>
      </w:r>
      <w:r w:rsidRPr="00800831">
        <w:rPr>
          <w:rFonts w:ascii="Courier New" w:eastAsia="Times New Roman" w:hAnsi="Courier New" w:cs="Courier New"/>
          <w:color w:val="1750EB"/>
          <w:sz w:val="20"/>
          <w:szCs w:val="20"/>
          <w:lang w:eastAsia="en-US"/>
        </w:rPr>
        <w:t>55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):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  <w:t xml:space="preserve">    img = Image.open(src).convert(</w:t>
      </w:r>
      <w:r w:rsidRPr="00800831">
        <w:rPr>
          <w:rFonts w:ascii="Courier New" w:eastAsia="Times New Roman" w:hAnsi="Courier New" w:cs="Courier New"/>
          <w:color w:val="067D17"/>
          <w:sz w:val="20"/>
          <w:szCs w:val="20"/>
          <w:lang w:eastAsia="en-US"/>
        </w:rPr>
        <w:t>'L'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)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  <w:t xml:space="preserve">    </w:t>
      </w:r>
      <w:r w:rsidRPr="00800831">
        <w:rPr>
          <w:rFonts w:ascii="Courier New" w:eastAsia="Times New Roman" w:hAnsi="Courier New" w:cs="Courier New"/>
          <w:color w:val="0033B3"/>
          <w:sz w:val="20"/>
          <w:szCs w:val="20"/>
          <w:lang w:eastAsia="en-US"/>
        </w:rPr>
        <w:t xml:space="preserve">return 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applyT(img,t)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</w:r>
      <w:r w:rsidRPr="00800831">
        <w:rPr>
          <w:rFonts w:ascii="Courier New" w:eastAsia="Times New Roman" w:hAnsi="Courier New" w:cs="Courier New"/>
          <w:color w:val="0033B3"/>
          <w:sz w:val="20"/>
          <w:szCs w:val="20"/>
          <w:lang w:eastAsia="en-US"/>
        </w:rPr>
        <w:t xml:space="preserve">if 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 xml:space="preserve">__name__ == </w:t>
      </w:r>
      <w:r w:rsidRPr="00800831">
        <w:rPr>
          <w:rFonts w:ascii="Courier New" w:eastAsia="Times New Roman" w:hAnsi="Courier New" w:cs="Courier New"/>
          <w:color w:val="067D17"/>
          <w:sz w:val="20"/>
          <w:szCs w:val="20"/>
          <w:lang w:eastAsia="en-US"/>
        </w:rPr>
        <w:t>"__main__"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: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br/>
        <w:t xml:space="preserve">    applyConstantT(</w:t>
      </w:r>
      <w:r w:rsidRPr="00800831">
        <w:rPr>
          <w:rFonts w:ascii="Courier New" w:eastAsia="Times New Roman" w:hAnsi="Courier New" w:cs="Courier New"/>
          <w:color w:val="067D17"/>
          <w:sz w:val="20"/>
          <w:szCs w:val="20"/>
          <w:lang w:eastAsia="en-US"/>
        </w:rPr>
        <w:t>'image1.png'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).save(</w:t>
      </w:r>
      <w:r w:rsidRPr="00800831">
        <w:rPr>
          <w:rFonts w:ascii="Courier New" w:eastAsia="Times New Roman" w:hAnsi="Courier New" w:cs="Courier New"/>
          <w:color w:val="067D17"/>
          <w:sz w:val="20"/>
          <w:szCs w:val="20"/>
          <w:lang w:eastAsia="en-US"/>
        </w:rPr>
        <w:t>'image1_constant_t_128.png'</w:t>
      </w:r>
      <w:r w:rsidRPr="00800831">
        <w:rPr>
          <w:rFonts w:ascii="Courier New" w:eastAsia="Times New Roman" w:hAnsi="Courier New" w:cs="Courier New"/>
          <w:color w:val="080808"/>
          <w:sz w:val="20"/>
          <w:szCs w:val="20"/>
          <w:lang w:eastAsia="en-US"/>
        </w:rPr>
        <w:t>)</w:t>
      </w:r>
    </w:p>
    <w:p w14:paraId="0FEEFF3F" w14:textId="77777777" w:rsidR="00800831" w:rsidRPr="00800831" w:rsidRDefault="00800831" w:rsidP="00800831">
      <w:pPr>
        <w:bidi/>
        <w:rPr>
          <w:rtl/>
          <w:lang w:bidi="fa-IR"/>
        </w:rPr>
      </w:pPr>
    </w:p>
    <w:p w14:paraId="7180C47C" w14:textId="6BA238C6" w:rsidR="00DB3625" w:rsidRDefault="00955873" w:rsidP="00DB3625">
      <w:pPr>
        <w:pStyle w:val="ListParagraph"/>
        <w:bidi/>
        <w:ind w:left="1440"/>
        <w:rPr>
          <w:rtl/>
        </w:rPr>
      </w:pPr>
      <w:r>
        <w:rPr>
          <w:rtl/>
        </w:rPr>
        <w:tab/>
      </w:r>
    </w:p>
    <w:p w14:paraId="5BD64946" w14:textId="77777777" w:rsidR="00955873" w:rsidRDefault="00955873" w:rsidP="00955873">
      <w:pPr>
        <w:pStyle w:val="ListParagraph"/>
        <w:bidi/>
        <w:ind w:left="1440"/>
        <w:rPr>
          <w:rtl/>
        </w:rPr>
      </w:pPr>
    </w:p>
    <w:p w14:paraId="318B9EA0" w14:textId="77777777" w:rsidR="00955873" w:rsidRDefault="00955873" w:rsidP="00955873">
      <w:pPr>
        <w:pStyle w:val="ListParagraph"/>
        <w:bidi/>
        <w:ind w:left="1440"/>
        <w:rPr>
          <w:rtl/>
        </w:rPr>
      </w:pPr>
    </w:p>
    <w:p w14:paraId="48F9039F" w14:textId="77777777" w:rsidR="00955873" w:rsidRDefault="00955873" w:rsidP="00955873">
      <w:pPr>
        <w:pStyle w:val="ListParagraph"/>
        <w:bidi/>
        <w:ind w:left="1440"/>
        <w:rPr>
          <w:rtl/>
        </w:rPr>
      </w:pPr>
    </w:p>
    <w:p w14:paraId="48803DE2" w14:textId="77777777" w:rsidR="00955873" w:rsidRDefault="00955873" w:rsidP="00955873">
      <w:pPr>
        <w:pStyle w:val="ListParagraph"/>
        <w:bidi/>
        <w:ind w:left="1440"/>
        <w:rPr>
          <w:rtl/>
        </w:rPr>
      </w:pPr>
    </w:p>
    <w:p w14:paraId="0A1D0BEC" w14:textId="77777777" w:rsidR="00955873" w:rsidRDefault="00955873" w:rsidP="00955873">
      <w:pPr>
        <w:pStyle w:val="ListParagraph"/>
        <w:bidi/>
        <w:ind w:left="1440"/>
        <w:rPr>
          <w:rtl/>
        </w:rPr>
      </w:pPr>
    </w:p>
    <w:p w14:paraId="330F4F89" w14:textId="77777777" w:rsidR="00955873" w:rsidRDefault="00955873" w:rsidP="00955873">
      <w:pPr>
        <w:pStyle w:val="ListParagraph"/>
        <w:bidi/>
        <w:ind w:left="1440"/>
        <w:rPr>
          <w:rtl/>
        </w:rPr>
      </w:pPr>
    </w:p>
    <w:p w14:paraId="3CEED9C8" w14:textId="77777777" w:rsidR="00955873" w:rsidRDefault="00313D3D" w:rsidP="00955873">
      <w:pPr>
        <w:pStyle w:val="ListParagraph"/>
        <w:bidi/>
        <w:ind w:left="1440"/>
        <w:rPr>
          <w:b/>
          <w:bCs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F25F5A" wp14:editId="709E015A">
            <wp:simplePos x="0" y="0"/>
            <wp:positionH relativeFrom="page">
              <wp:posOffset>1152525</wp:posOffset>
            </wp:positionH>
            <wp:positionV relativeFrom="paragraph">
              <wp:posOffset>582930</wp:posOffset>
            </wp:positionV>
            <wp:extent cx="5181600" cy="2910840"/>
            <wp:effectExtent l="0" t="0" r="0" b="3810"/>
            <wp:wrapSquare wrapText="bothSides"/>
            <wp:docPr id="70355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6053" name="Picture 703556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F4C">
        <w:rPr>
          <w:rFonts w:hint="cs"/>
          <w:b/>
          <w:bCs/>
          <w:sz w:val="36"/>
          <w:szCs w:val="36"/>
          <w:rtl/>
          <w:lang w:bidi="fa-IR"/>
        </w:rPr>
        <w:t>عکس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اولیه</w:t>
      </w:r>
      <w:r w:rsidR="003D4F4C">
        <w:rPr>
          <w:rFonts w:hint="cs"/>
          <w:b/>
          <w:bCs/>
          <w:sz w:val="36"/>
          <w:szCs w:val="36"/>
          <w:rtl/>
          <w:lang w:bidi="fa-IR"/>
        </w:rPr>
        <w:t xml:space="preserve"> :</w:t>
      </w:r>
    </w:p>
    <w:p w14:paraId="417DFD1C" w14:textId="77777777" w:rsidR="00313D3D" w:rsidRPr="00313D3D" w:rsidRDefault="00313D3D" w:rsidP="00313D3D">
      <w:pPr>
        <w:rPr>
          <w:rtl/>
        </w:rPr>
      </w:pPr>
    </w:p>
    <w:p w14:paraId="278C3EB5" w14:textId="77777777" w:rsidR="00313D3D" w:rsidRPr="00313D3D" w:rsidRDefault="00313D3D" w:rsidP="00313D3D">
      <w:pPr>
        <w:rPr>
          <w:rtl/>
        </w:rPr>
      </w:pPr>
    </w:p>
    <w:p w14:paraId="3D6B3F75" w14:textId="77777777" w:rsidR="00313D3D" w:rsidRPr="00313D3D" w:rsidRDefault="00313D3D" w:rsidP="00313D3D">
      <w:pPr>
        <w:rPr>
          <w:rtl/>
        </w:rPr>
      </w:pPr>
    </w:p>
    <w:p w14:paraId="5CB251CF" w14:textId="77777777" w:rsidR="00313D3D" w:rsidRPr="00313D3D" w:rsidRDefault="00313D3D" w:rsidP="00313D3D">
      <w:pPr>
        <w:rPr>
          <w:rtl/>
        </w:rPr>
      </w:pPr>
    </w:p>
    <w:p w14:paraId="5931D573" w14:textId="77777777" w:rsidR="00313D3D" w:rsidRPr="00313D3D" w:rsidRDefault="00313D3D" w:rsidP="00313D3D">
      <w:pPr>
        <w:rPr>
          <w:rtl/>
        </w:rPr>
      </w:pPr>
    </w:p>
    <w:p w14:paraId="2DE9CB06" w14:textId="77777777" w:rsidR="00313D3D" w:rsidRPr="00313D3D" w:rsidRDefault="00313D3D" w:rsidP="00313D3D">
      <w:pPr>
        <w:rPr>
          <w:rtl/>
        </w:rPr>
      </w:pPr>
    </w:p>
    <w:p w14:paraId="12A03B29" w14:textId="77777777" w:rsidR="00313D3D" w:rsidRPr="00313D3D" w:rsidRDefault="00313D3D" w:rsidP="00313D3D">
      <w:pPr>
        <w:rPr>
          <w:rtl/>
        </w:rPr>
      </w:pPr>
    </w:p>
    <w:p w14:paraId="2E01D1F1" w14:textId="77777777" w:rsidR="00313D3D" w:rsidRPr="00313D3D" w:rsidRDefault="00313D3D" w:rsidP="00313D3D">
      <w:pPr>
        <w:rPr>
          <w:rtl/>
        </w:rPr>
      </w:pPr>
    </w:p>
    <w:p w14:paraId="262163D0" w14:textId="77777777" w:rsidR="00313D3D" w:rsidRPr="00313D3D" w:rsidRDefault="00313D3D" w:rsidP="00313D3D">
      <w:pPr>
        <w:rPr>
          <w:rtl/>
        </w:rPr>
      </w:pPr>
    </w:p>
    <w:p w14:paraId="733A6EB6" w14:textId="77777777" w:rsidR="00313D3D" w:rsidRPr="00313D3D" w:rsidRDefault="00313D3D" w:rsidP="00313D3D">
      <w:pPr>
        <w:rPr>
          <w:rtl/>
        </w:rPr>
      </w:pPr>
    </w:p>
    <w:p w14:paraId="20BC2CF8" w14:textId="77777777" w:rsidR="00313D3D" w:rsidRPr="00313D3D" w:rsidRDefault="00313D3D" w:rsidP="00313D3D">
      <w:pPr>
        <w:rPr>
          <w:rtl/>
        </w:rPr>
      </w:pPr>
    </w:p>
    <w:p w14:paraId="5B33BA93" w14:textId="77777777" w:rsidR="00313D3D" w:rsidRPr="00313D3D" w:rsidRDefault="00313D3D" w:rsidP="00313D3D">
      <w:pPr>
        <w:rPr>
          <w:rtl/>
        </w:rPr>
      </w:pPr>
    </w:p>
    <w:p w14:paraId="38F6C217" w14:textId="77777777" w:rsidR="00313D3D" w:rsidRPr="00313D3D" w:rsidRDefault="00313D3D" w:rsidP="00313D3D">
      <w:pPr>
        <w:rPr>
          <w:rtl/>
        </w:rPr>
      </w:pPr>
    </w:p>
    <w:p w14:paraId="7D4F1FB7" w14:textId="77777777" w:rsidR="00313D3D" w:rsidRPr="00313D3D" w:rsidRDefault="00313D3D" w:rsidP="00313D3D">
      <w:pPr>
        <w:rPr>
          <w:rtl/>
        </w:rPr>
      </w:pPr>
    </w:p>
    <w:p w14:paraId="67A41586" w14:textId="77777777" w:rsidR="00313D3D" w:rsidRPr="00313D3D" w:rsidRDefault="00313D3D" w:rsidP="00313D3D">
      <w:pPr>
        <w:rPr>
          <w:rtl/>
        </w:rPr>
      </w:pPr>
    </w:p>
    <w:p w14:paraId="0CBA19B3" w14:textId="77777777" w:rsidR="00313D3D" w:rsidRPr="00313D3D" w:rsidRDefault="00313D3D" w:rsidP="00313D3D">
      <w:pPr>
        <w:rPr>
          <w:rtl/>
        </w:rPr>
      </w:pPr>
    </w:p>
    <w:p w14:paraId="623FBB06" w14:textId="77777777" w:rsidR="00313D3D" w:rsidRPr="00313D3D" w:rsidRDefault="00313D3D" w:rsidP="00313D3D">
      <w:pPr>
        <w:rPr>
          <w:rtl/>
        </w:rPr>
      </w:pPr>
    </w:p>
    <w:p w14:paraId="2F7446B0" w14:textId="77777777" w:rsidR="00313D3D" w:rsidRPr="00313D3D" w:rsidRDefault="00313D3D" w:rsidP="00313D3D">
      <w:pPr>
        <w:rPr>
          <w:rtl/>
        </w:rPr>
      </w:pPr>
    </w:p>
    <w:p w14:paraId="1DC83B41" w14:textId="77777777" w:rsidR="00313D3D" w:rsidRPr="00313D3D" w:rsidRDefault="00313D3D" w:rsidP="00313D3D">
      <w:pPr>
        <w:rPr>
          <w:rtl/>
        </w:rPr>
      </w:pPr>
    </w:p>
    <w:p w14:paraId="02DF373A" w14:textId="77777777" w:rsidR="00313D3D" w:rsidRPr="00313D3D" w:rsidRDefault="00313D3D" w:rsidP="00313D3D">
      <w:pPr>
        <w:rPr>
          <w:rtl/>
        </w:rPr>
      </w:pPr>
    </w:p>
    <w:p w14:paraId="36A49820" w14:textId="77777777" w:rsidR="00313D3D" w:rsidRPr="00313D3D" w:rsidRDefault="00313D3D" w:rsidP="00313D3D">
      <w:pPr>
        <w:rPr>
          <w:rtl/>
        </w:rPr>
      </w:pPr>
    </w:p>
    <w:p w14:paraId="634DA655" w14:textId="77777777" w:rsidR="00313D3D" w:rsidRPr="00313D3D" w:rsidRDefault="00313D3D" w:rsidP="00313D3D">
      <w:pPr>
        <w:rPr>
          <w:rtl/>
        </w:rPr>
      </w:pPr>
    </w:p>
    <w:p w14:paraId="6576B5ED" w14:textId="77777777" w:rsidR="00313D3D" w:rsidRPr="00313D3D" w:rsidRDefault="00313D3D" w:rsidP="00313D3D">
      <w:pPr>
        <w:rPr>
          <w:rtl/>
        </w:rPr>
      </w:pPr>
    </w:p>
    <w:p w14:paraId="0739B741" w14:textId="77777777" w:rsidR="00313D3D" w:rsidRPr="00313D3D" w:rsidRDefault="00313D3D" w:rsidP="00313D3D">
      <w:pPr>
        <w:rPr>
          <w:rtl/>
        </w:rPr>
      </w:pPr>
    </w:p>
    <w:p w14:paraId="57AB3AF6" w14:textId="4BAC68A6" w:rsidR="00313D3D" w:rsidRPr="00366C6B" w:rsidRDefault="00313D3D" w:rsidP="00313D3D">
      <w:pPr>
        <w:pStyle w:val="ListParagraph"/>
        <w:bidi/>
        <w:ind w:left="1440"/>
      </w:pPr>
      <w:r>
        <w:tab/>
      </w:r>
      <w:r>
        <w:rPr>
          <w:rFonts w:hint="cs"/>
          <w:b/>
          <w:bCs/>
          <w:sz w:val="36"/>
          <w:szCs w:val="36"/>
          <w:rtl/>
          <w:lang w:bidi="fa-IR"/>
        </w:rPr>
        <w:t>عکس ثانویه :</w:t>
      </w:r>
    </w:p>
    <w:p w14:paraId="173E0D7B" w14:textId="3037764E" w:rsidR="00313D3D" w:rsidRDefault="00313D3D" w:rsidP="00313D3D">
      <w:pPr>
        <w:tabs>
          <w:tab w:val="left" w:pos="895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993C07" wp14:editId="6FA4B232">
            <wp:simplePos x="0" y="0"/>
            <wp:positionH relativeFrom="page">
              <wp:posOffset>1153160</wp:posOffset>
            </wp:positionH>
            <wp:positionV relativeFrom="paragraph">
              <wp:posOffset>317500</wp:posOffset>
            </wp:positionV>
            <wp:extent cx="5179060" cy="2910840"/>
            <wp:effectExtent l="0" t="0" r="2540" b="3810"/>
            <wp:wrapSquare wrapText="bothSides"/>
            <wp:docPr id="1358473035" name="Picture 135847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73035" name="Picture 13584730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2A615" w14:textId="77777777" w:rsidR="00E078C7" w:rsidRPr="00E078C7" w:rsidRDefault="00E078C7" w:rsidP="00E078C7"/>
    <w:p w14:paraId="10530EDC" w14:textId="77777777" w:rsidR="00E078C7" w:rsidRPr="00E078C7" w:rsidRDefault="00E078C7" w:rsidP="00E078C7"/>
    <w:p w14:paraId="59C333A5" w14:textId="77777777" w:rsidR="00E078C7" w:rsidRPr="00E078C7" w:rsidRDefault="00E078C7" w:rsidP="00E078C7"/>
    <w:p w14:paraId="2FA71B2A" w14:textId="77777777" w:rsidR="00E078C7" w:rsidRPr="00E078C7" w:rsidRDefault="00E078C7" w:rsidP="00E078C7"/>
    <w:p w14:paraId="36C5D355" w14:textId="77777777" w:rsidR="00E078C7" w:rsidRPr="00E078C7" w:rsidRDefault="00E078C7" w:rsidP="00E078C7"/>
    <w:p w14:paraId="39B4FA52" w14:textId="77777777" w:rsidR="00E078C7" w:rsidRPr="00E078C7" w:rsidRDefault="00E078C7" w:rsidP="00E078C7"/>
    <w:p w14:paraId="1DF82C1F" w14:textId="77777777" w:rsidR="00E078C7" w:rsidRPr="00E078C7" w:rsidRDefault="00E078C7" w:rsidP="00E078C7"/>
    <w:p w14:paraId="1C04387C" w14:textId="77777777" w:rsidR="00E078C7" w:rsidRPr="00E078C7" w:rsidRDefault="00E078C7" w:rsidP="00E078C7"/>
    <w:p w14:paraId="003A7652" w14:textId="77777777" w:rsidR="00E078C7" w:rsidRPr="00E078C7" w:rsidRDefault="00E078C7" w:rsidP="00E078C7"/>
    <w:p w14:paraId="07D4E75E" w14:textId="77777777" w:rsidR="00E078C7" w:rsidRPr="00E078C7" w:rsidRDefault="00E078C7" w:rsidP="00E078C7"/>
    <w:p w14:paraId="194248A1" w14:textId="77777777" w:rsidR="00E078C7" w:rsidRPr="00E078C7" w:rsidRDefault="00E078C7" w:rsidP="00E078C7"/>
    <w:p w14:paraId="6E9D9BCB" w14:textId="77777777" w:rsidR="00E078C7" w:rsidRPr="00E078C7" w:rsidRDefault="00E078C7" w:rsidP="00E078C7"/>
    <w:p w14:paraId="41C27F2B" w14:textId="77777777" w:rsidR="00E078C7" w:rsidRPr="00E078C7" w:rsidRDefault="00E078C7" w:rsidP="00E078C7"/>
    <w:p w14:paraId="48AD172F" w14:textId="77777777" w:rsidR="00E078C7" w:rsidRPr="00E078C7" w:rsidRDefault="00E078C7" w:rsidP="00E078C7"/>
    <w:p w14:paraId="6B2902E4" w14:textId="77777777" w:rsidR="00E078C7" w:rsidRPr="00E078C7" w:rsidRDefault="00E078C7" w:rsidP="00E078C7"/>
    <w:p w14:paraId="5E0691DD" w14:textId="77777777" w:rsidR="00E078C7" w:rsidRPr="00E078C7" w:rsidRDefault="00E078C7" w:rsidP="00E078C7"/>
    <w:p w14:paraId="2A871A41" w14:textId="77777777" w:rsidR="00E078C7" w:rsidRPr="00E078C7" w:rsidRDefault="00E078C7" w:rsidP="00E078C7"/>
    <w:p w14:paraId="513404A7" w14:textId="77777777" w:rsidR="00E078C7" w:rsidRPr="00E078C7" w:rsidRDefault="00E078C7" w:rsidP="00E078C7"/>
    <w:p w14:paraId="3E40D621" w14:textId="77777777" w:rsidR="00E078C7" w:rsidRPr="00E078C7" w:rsidRDefault="00E078C7" w:rsidP="00E078C7"/>
    <w:p w14:paraId="7C3E4C1C" w14:textId="77777777" w:rsidR="00E078C7" w:rsidRPr="00E078C7" w:rsidRDefault="00E078C7" w:rsidP="00E078C7"/>
    <w:p w14:paraId="3AACC324" w14:textId="77777777" w:rsidR="00E078C7" w:rsidRDefault="00E078C7" w:rsidP="00E078C7"/>
    <w:p w14:paraId="3EA6C0CE" w14:textId="77777777" w:rsidR="00E078C7" w:rsidRPr="00E078C7" w:rsidRDefault="00E078C7" w:rsidP="00E078C7"/>
    <w:p w14:paraId="036A1D82" w14:textId="77777777" w:rsidR="00E078C7" w:rsidRPr="00E078C7" w:rsidRDefault="00E078C7" w:rsidP="00E078C7"/>
    <w:p w14:paraId="642FD407" w14:textId="77777777" w:rsidR="00E078C7" w:rsidRDefault="00E078C7" w:rsidP="00E078C7"/>
    <w:p w14:paraId="27C19C38" w14:textId="77777777" w:rsidR="00E078C7" w:rsidRDefault="00E078C7" w:rsidP="00E078C7"/>
    <w:p w14:paraId="2193FCC0" w14:textId="45542824" w:rsidR="00E078C7" w:rsidRDefault="00E078C7" w:rsidP="00E078C7">
      <w:pPr>
        <w:tabs>
          <w:tab w:val="left" w:pos="8790"/>
        </w:tabs>
      </w:pPr>
      <w:r>
        <w:tab/>
      </w:r>
    </w:p>
    <w:p w14:paraId="111B3A77" w14:textId="77777777" w:rsidR="00E078C7" w:rsidRDefault="00E078C7" w:rsidP="00E078C7">
      <w:pPr>
        <w:tabs>
          <w:tab w:val="left" w:pos="8790"/>
        </w:tabs>
      </w:pPr>
    </w:p>
    <w:p w14:paraId="4D0EF300" w14:textId="77777777" w:rsidR="00E078C7" w:rsidRDefault="00E078C7" w:rsidP="00E078C7">
      <w:pPr>
        <w:tabs>
          <w:tab w:val="left" w:pos="8790"/>
        </w:tabs>
      </w:pPr>
    </w:p>
    <w:p w14:paraId="302E72E3" w14:textId="77777777" w:rsidR="00E078C7" w:rsidRDefault="00E078C7" w:rsidP="00E078C7">
      <w:pPr>
        <w:tabs>
          <w:tab w:val="left" w:pos="8790"/>
        </w:tabs>
      </w:pPr>
    </w:p>
    <w:p w14:paraId="1C8F4BB1" w14:textId="77777777" w:rsidR="00E078C7" w:rsidRDefault="00E078C7" w:rsidP="00E078C7">
      <w:pPr>
        <w:tabs>
          <w:tab w:val="left" w:pos="8790"/>
        </w:tabs>
      </w:pPr>
    </w:p>
    <w:p w14:paraId="78F78DFC" w14:textId="77777777" w:rsidR="00E078C7" w:rsidRDefault="00E078C7" w:rsidP="00E078C7">
      <w:pPr>
        <w:tabs>
          <w:tab w:val="left" w:pos="8790"/>
        </w:tabs>
      </w:pPr>
    </w:p>
    <w:p w14:paraId="30C2B389" w14:textId="10679C29" w:rsidR="00E078C7" w:rsidRDefault="00E078C7" w:rsidP="00E078C7">
      <w:pPr>
        <w:pStyle w:val="Heading3"/>
        <w:bidi/>
      </w:pPr>
      <w:r>
        <w:lastRenderedPageBreak/>
        <w:t>Global iterative</w:t>
      </w:r>
    </w:p>
    <w:p w14:paraId="386E4ADD" w14:textId="77777777" w:rsidR="00E078C7" w:rsidRDefault="00E078C7" w:rsidP="00E078C7">
      <w:pPr>
        <w:bidi/>
      </w:pPr>
    </w:p>
    <w:p w14:paraId="7736B5BB" w14:textId="6A543DDA" w:rsidR="00E078C7" w:rsidRDefault="00E078C7" w:rsidP="00E078C7">
      <w:pPr>
        <w:pStyle w:val="ListParagraph"/>
        <w:numPr>
          <w:ilvl w:val="0"/>
          <w:numId w:val="4"/>
        </w:numPr>
        <w:bidi/>
      </w:pPr>
      <w:r>
        <w:rPr>
          <w:rFonts w:hint="cs"/>
          <w:rtl/>
          <w:lang w:bidi="fa-IR"/>
        </w:rPr>
        <w:t>در این روش به هیستوگرام تمام پیکسل ها محاسبه می شود</w:t>
      </w:r>
      <w:r>
        <w:rPr>
          <w:lang w:bidi="fa-IR"/>
        </w:rPr>
        <w:t>.</w:t>
      </w:r>
    </w:p>
    <w:p w14:paraId="72871B9F" w14:textId="55BE4DDB" w:rsidR="00E078C7" w:rsidRDefault="00E078C7" w:rsidP="00E078C7">
      <w:pPr>
        <w:pStyle w:val="ListParagraph"/>
        <w:numPr>
          <w:ilvl w:val="0"/>
          <w:numId w:val="4"/>
        </w:numPr>
        <w:bidi/>
      </w:pPr>
      <w:r>
        <w:rPr>
          <w:rFonts w:hint="cs"/>
          <w:rtl/>
          <w:lang w:bidi="fa-IR"/>
        </w:rPr>
        <w:t xml:space="preserve">سپس داده ها را بر اساس مقدار اولیه </w:t>
      </w:r>
      <w:r>
        <w:rPr>
          <w:lang w:bidi="fa-IR"/>
        </w:rPr>
        <w:t xml:space="preserve">t </w:t>
      </w:r>
      <w:r>
        <w:rPr>
          <w:rFonts w:hint="cs"/>
          <w:rtl/>
          <w:lang w:bidi="fa-IR"/>
        </w:rPr>
        <w:t>، جدا کرده و میانگین مجموع دو</w:t>
      </w:r>
    </w:p>
    <w:p w14:paraId="0A4F6114" w14:textId="07E177B6" w:rsidR="00E078C7" w:rsidRDefault="00E078C7" w:rsidP="00E078C7">
      <w:pPr>
        <w:pStyle w:val="ListParagraph"/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طرف را محاسبه کرده تا </w:t>
      </w:r>
      <w:r>
        <w:rPr>
          <w:lang w:bidi="fa-IR"/>
        </w:rPr>
        <w:t>t2</w:t>
      </w:r>
      <w:r>
        <w:rPr>
          <w:rFonts w:hint="cs"/>
          <w:rtl/>
          <w:lang w:bidi="fa-IR"/>
        </w:rPr>
        <w:t xml:space="preserve">، بدست آید . حال اگر قدر مطلق تفاوت در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ها</w:t>
      </w:r>
    </w:p>
    <w:p w14:paraId="55C299EA" w14:textId="318C823A" w:rsidR="00E078C7" w:rsidRDefault="00E078C7" w:rsidP="00E078C7">
      <w:pPr>
        <w:pStyle w:val="ListParagraph"/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آن قدر کم بود ( مانند 0.0000001</w:t>
      </w:r>
      <w:r>
        <w:rPr>
          <w:lang w:bidi="fa-IR"/>
        </w:rPr>
        <w:t xml:space="preserve">( </w:t>
      </w:r>
      <w:r>
        <w:rPr>
          <w:rFonts w:hint="cs"/>
          <w:rtl/>
          <w:lang w:bidi="fa-IR"/>
        </w:rPr>
        <w:t xml:space="preserve"> ،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بدست می آید در غیر این صورت </w:t>
      </w:r>
    </w:p>
    <w:p w14:paraId="41E57D31" w14:textId="1EAB8A1E" w:rsidR="00E078C7" w:rsidRDefault="00E078C7" w:rsidP="00E078C7">
      <w:pPr>
        <w:pStyle w:val="ListParagraph"/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روند را برای هر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جدید تکرار کرده.</w:t>
      </w:r>
    </w:p>
    <w:p w14:paraId="17B08FB1" w14:textId="77777777" w:rsidR="00E078C7" w:rsidRDefault="00E078C7" w:rsidP="00E078C7">
      <w:pPr>
        <w:bidi/>
        <w:ind w:firstLine="720"/>
        <w:rPr>
          <w:b/>
          <w:bCs/>
          <w:sz w:val="36"/>
          <w:szCs w:val="36"/>
          <w:rtl/>
          <w:lang w:bidi="fa-IR"/>
        </w:rPr>
      </w:pPr>
    </w:p>
    <w:p w14:paraId="0962FE31" w14:textId="73B23BE4" w:rsidR="00E078C7" w:rsidRDefault="00E078C7" w:rsidP="00E078C7">
      <w:pPr>
        <w:bidi/>
        <w:ind w:firstLine="720"/>
        <w:rPr>
          <w:b/>
          <w:bCs/>
          <w:sz w:val="36"/>
          <w:szCs w:val="36"/>
          <w:rtl/>
          <w:lang w:bidi="fa-IR"/>
        </w:rPr>
      </w:pPr>
      <w:r w:rsidRPr="00800831">
        <w:rPr>
          <w:rFonts w:hint="cs"/>
          <w:b/>
          <w:bCs/>
          <w:sz w:val="36"/>
          <w:szCs w:val="36"/>
          <w:rtl/>
          <w:lang w:bidi="fa-IR"/>
        </w:rPr>
        <w:t>کد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:</w:t>
      </w:r>
    </w:p>
    <w:p w14:paraId="733B301D" w14:textId="77777777" w:rsidR="00E078C7" w:rsidRDefault="00E078C7" w:rsidP="00E078C7">
      <w:pPr>
        <w:bidi/>
        <w:ind w:firstLine="720"/>
        <w:rPr>
          <w:b/>
          <w:bCs/>
          <w:sz w:val="36"/>
          <w:szCs w:val="36"/>
          <w:rtl/>
          <w:lang w:bidi="fa-IR"/>
        </w:rPr>
      </w:pPr>
    </w:p>
    <w:p w14:paraId="3AFE6477" w14:textId="77777777" w:rsidR="00E078C7" w:rsidRDefault="00E078C7" w:rsidP="00E078C7">
      <w:pPr>
        <w:pStyle w:val="HTMLPreformatted"/>
        <w:shd w:val="clear" w:color="auto" w:fill="FFFFFF"/>
        <w:ind w:left="4320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ImageThreshold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applyGlobalIterative</w:t>
      </w:r>
      <w:r>
        <w:rPr>
          <w:color w:val="080808"/>
        </w:rPr>
        <w:t>(src):</w:t>
      </w:r>
      <w:r>
        <w:rPr>
          <w:color w:val="080808"/>
        </w:rPr>
        <w:br/>
        <w:t xml:space="preserve">    img = Image.open(src).convert(</w:t>
      </w:r>
      <w:r>
        <w:rPr>
          <w:color w:val="067D17"/>
        </w:rPr>
        <w:t>'L'</w:t>
      </w:r>
      <w:r>
        <w:rPr>
          <w:color w:val="080808"/>
        </w:rPr>
        <w:t>)</w:t>
      </w:r>
      <w:r>
        <w:rPr>
          <w:color w:val="080808"/>
        </w:rPr>
        <w:br/>
        <w:t xml:space="preserve">    width, height = img.size</w:t>
      </w:r>
      <w:r>
        <w:rPr>
          <w:color w:val="080808"/>
        </w:rPr>
        <w:br/>
        <w:t xml:space="preserve">    window = getWindow(img,</w:t>
      </w:r>
      <w:r>
        <w:rPr>
          <w:color w:val="1750EB"/>
        </w:rPr>
        <w:t>0</w:t>
      </w:r>
      <w:r>
        <w:rPr>
          <w:color w:val="080808"/>
        </w:rPr>
        <w:t>,</w:t>
      </w:r>
      <w:r>
        <w:rPr>
          <w:color w:val="1750EB"/>
        </w:rPr>
        <w:t>0</w:t>
      </w:r>
      <w:r>
        <w:rPr>
          <w:color w:val="080808"/>
        </w:rPr>
        <w:t>,width,height)</w:t>
      </w:r>
      <w:r>
        <w:rPr>
          <w:color w:val="080808"/>
        </w:rPr>
        <w:br/>
        <w:t xml:space="preserve">    lights = lightOccurances(window)</w:t>
      </w:r>
      <w:r>
        <w:rPr>
          <w:color w:val="080808"/>
        </w:rPr>
        <w:br/>
        <w:t xml:space="preserve">    hist = histogram(lights,width * height)</w:t>
      </w:r>
      <w:r>
        <w:rPr>
          <w:color w:val="080808"/>
        </w:rPr>
        <w:br/>
        <w:t xml:space="preserve">    t = findT(hist)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't:'</w:t>
      </w:r>
      <w:r>
        <w:rPr>
          <w:color w:val="080808"/>
        </w:rPr>
        <w:t>,t)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applyT(img,t)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"__main__"</w:t>
      </w:r>
      <w:r>
        <w:rPr>
          <w:color w:val="080808"/>
        </w:rPr>
        <w:t>:</w:t>
      </w:r>
      <w:r>
        <w:rPr>
          <w:color w:val="080808"/>
        </w:rPr>
        <w:br/>
        <w:t xml:space="preserve">    applyGlobalIterative(</w:t>
      </w:r>
      <w:r>
        <w:rPr>
          <w:color w:val="067D17"/>
        </w:rPr>
        <w:t>'image1.png'</w:t>
      </w:r>
      <w:r>
        <w:rPr>
          <w:color w:val="080808"/>
        </w:rPr>
        <w:t>).save(</w:t>
      </w:r>
      <w:r>
        <w:rPr>
          <w:color w:val="067D17"/>
        </w:rPr>
        <w:t>'image1_global_iterative.png'</w:t>
      </w:r>
      <w:r>
        <w:rPr>
          <w:color w:val="080808"/>
        </w:rPr>
        <w:t>)</w:t>
      </w:r>
    </w:p>
    <w:p w14:paraId="7B137E95" w14:textId="77777777" w:rsidR="00E078C7" w:rsidRDefault="00E078C7" w:rsidP="00E078C7">
      <w:pPr>
        <w:bidi/>
        <w:ind w:firstLine="720"/>
        <w:rPr>
          <w:rtl/>
        </w:rPr>
      </w:pPr>
    </w:p>
    <w:p w14:paraId="020B4758" w14:textId="77777777" w:rsidR="00DD3CD6" w:rsidRDefault="00DD3CD6" w:rsidP="00DD3CD6">
      <w:pPr>
        <w:bidi/>
        <w:ind w:firstLine="720"/>
        <w:rPr>
          <w:rtl/>
        </w:rPr>
      </w:pPr>
    </w:p>
    <w:p w14:paraId="76C6DA49" w14:textId="77777777" w:rsidR="00DD3CD6" w:rsidRDefault="00DD3CD6" w:rsidP="00DD3CD6">
      <w:pPr>
        <w:pStyle w:val="ListParagraph"/>
        <w:bidi/>
        <w:ind w:left="1440"/>
        <w:rPr>
          <w:b/>
          <w:bCs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AFB427" wp14:editId="549F04B3">
            <wp:simplePos x="0" y="0"/>
            <wp:positionH relativeFrom="page">
              <wp:posOffset>1152525</wp:posOffset>
            </wp:positionH>
            <wp:positionV relativeFrom="paragraph">
              <wp:posOffset>582930</wp:posOffset>
            </wp:positionV>
            <wp:extent cx="5181600" cy="2910840"/>
            <wp:effectExtent l="0" t="0" r="0" b="3810"/>
            <wp:wrapSquare wrapText="bothSides"/>
            <wp:docPr id="1195651903" name="Picture 119565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6053" name="Picture 703556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  <w:lang w:bidi="fa-IR"/>
        </w:rPr>
        <w:t>عکس اولیه :</w:t>
      </w:r>
    </w:p>
    <w:p w14:paraId="45B10C22" w14:textId="77777777" w:rsidR="00DD3CD6" w:rsidRPr="00313D3D" w:rsidRDefault="00DD3CD6" w:rsidP="00DD3CD6">
      <w:pPr>
        <w:rPr>
          <w:rtl/>
        </w:rPr>
      </w:pPr>
    </w:p>
    <w:p w14:paraId="342B3BE9" w14:textId="77777777" w:rsidR="00DD3CD6" w:rsidRPr="00313D3D" w:rsidRDefault="00DD3CD6" w:rsidP="00DD3CD6">
      <w:pPr>
        <w:rPr>
          <w:rtl/>
        </w:rPr>
      </w:pPr>
    </w:p>
    <w:p w14:paraId="79A61F06" w14:textId="77777777" w:rsidR="00DD3CD6" w:rsidRPr="00313D3D" w:rsidRDefault="00DD3CD6" w:rsidP="00DD3CD6">
      <w:pPr>
        <w:rPr>
          <w:rtl/>
        </w:rPr>
      </w:pPr>
    </w:p>
    <w:p w14:paraId="75013106" w14:textId="77777777" w:rsidR="00DD3CD6" w:rsidRPr="00313D3D" w:rsidRDefault="00DD3CD6" w:rsidP="00DD3CD6">
      <w:pPr>
        <w:rPr>
          <w:rtl/>
        </w:rPr>
      </w:pPr>
    </w:p>
    <w:p w14:paraId="49C29928" w14:textId="77777777" w:rsidR="00DD3CD6" w:rsidRPr="00313D3D" w:rsidRDefault="00DD3CD6" w:rsidP="00DD3CD6">
      <w:pPr>
        <w:rPr>
          <w:rtl/>
        </w:rPr>
      </w:pPr>
    </w:p>
    <w:p w14:paraId="497A759D" w14:textId="77777777" w:rsidR="00DD3CD6" w:rsidRPr="00313D3D" w:rsidRDefault="00DD3CD6" w:rsidP="00DD3CD6">
      <w:pPr>
        <w:rPr>
          <w:rtl/>
        </w:rPr>
      </w:pPr>
    </w:p>
    <w:p w14:paraId="79FED8F4" w14:textId="77777777" w:rsidR="00DD3CD6" w:rsidRPr="00313D3D" w:rsidRDefault="00DD3CD6" w:rsidP="00DD3CD6">
      <w:pPr>
        <w:rPr>
          <w:rtl/>
        </w:rPr>
      </w:pPr>
    </w:p>
    <w:p w14:paraId="40D60F70" w14:textId="77777777" w:rsidR="00DD3CD6" w:rsidRPr="00313D3D" w:rsidRDefault="00DD3CD6" w:rsidP="00DD3CD6">
      <w:pPr>
        <w:rPr>
          <w:rtl/>
        </w:rPr>
      </w:pPr>
    </w:p>
    <w:p w14:paraId="6F1B0CD5" w14:textId="77777777" w:rsidR="00DD3CD6" w:rsidRPr="00313D3D" w:rsidRDefault="00DD3CD6" w:rsidP="00DD3CD6">
      <w:pPr>
        <w:rPr>
          <w:rtl/>
        </w:rPr>
      </w:pPr>
    </w:p>
    <w:p w14:paraId="7BC83CB7" w14:textId="77777777" w:rsidR="00DD3CD6" w:rsidRPr="00313D3D" w:rsidRDefault="00DD3CD6" w:rsidP="00DD3CD6">
      <w:pPr>
        <w:rPr>
          <w:rtl/>
        </w:rPr>
      </w:pPr>
    </w:p>
    <w:p w14:paraId="4BCE23B4" w14:textId="77777777" w:rsidR="00DD3CD6" w:rsidRPr="00313D3D" w:rsidRDefault="00DD3CD6" w:rsidP="00DD3CD6">
      <w:pPr>
        <w:rPr>
          <w:rtl/>
        </w:rPr>
      </w:pPr>
    </w:p>
    <w:p w14:paraId="3E3C8788" w14:textId="77777777" w:rsidR="00DD3CD6" w:rsidRPr="00313D3D" w:rsidRDefault="00DD3CD6" w:rsidP="00DD3CD6">
      <w:pPr>
        <w:rPr>
          <w:rtl/>
        </w:rPr>
      </w:pPr>
    </w:p>
    <w:p w14:paraId="33284FC3" w14:textId="77777777" w:rsidR="00DD3CD6" w:rsidRPr="00313D3D" w:rsidRDefault="00DD3CD6" w:rsidP="00DD3CD6">
      <w:pPr>
        <w:rPr>
          <w:rtl/>
        </w:rPr>
      </w:pPr>
    </w:p>
    <w:p w14:paraId="2C88C023" w14:textId="77777777" w:rsidR="00DD3CD6" w:rsidRPr="00313D3D" w:rsidRDefault="00DD3CD6" w:rsidP="00DD3CD6">
      <w:pPr>
        <w:rPr>
          <w:rtl/>
        </w:rPr>
      </w:pPr>
    </w:p>
    <w:p w14:paraId="153FBF75" w14:textId="77777777" w:rsidR="00DD3CD6" w:rsidRPr="00313D3D" w:rsidRDefault="00DD3CD6" w:rsidP="00DD3CD6">
      <w:pPr>
        <w:rPr>
          <w:rtl/>
        </w:rPr>
      </w:pPr>
    </w:p>
    <w:p w14:paraId="49A09C95" w14:textId="77777777" w:rsidR="00DD3CD6" w:rsidRPr="00313D3D" w:rsidRDefault="00DD3CD6" w:rsidP="00DD3CD6">
      <w:pPr>
        <w:rPr>
          <w:rtl/>
        </w:rPr>
      </w:pPr>
    </w:p>
    <w:p w14:paraId="31A3D8FF" w14:textId="77777777" w:rsidR="00DD3CD6" w:rsidRPr="00313D3D" w:rsidRDefault="00DD3CD6" w:rsidP="00DD3CD6">
      <w:pPr>
        <w:rPr>
          <w:rtl/>
        </w:rPr>
      </w:pPr>
    </w:p>
    <w:p w14:paraId="75C87272" w14:textId="77777777" w:rsidR="00DD3CD6" w:rsidRPr="00313D3D" w:rsidRDefault="00DD3CD6" w:rsidP="00DD3CD6">
      <w:pPr>
        <w:rPr>
          <w:rtl/>
        </w:rPr>
      </w:pPr>
    </w:p>
    <w:p w14:paraId="25DB6804" w14:textId="77777777" w:rsidR="00DD3CD6" w:rsidRPr="00313D3D" w:rsidRDefault="00DD3CD6" w:rsidP="00DD3CD6">
      <w:pPr>
        <w:rPr>
          <w:rtl/>
        </w:rPr>
      </w:pPr>
    </w:p>
    <w:p w14:paraId="6D322ACE" w14:textId="77777777" w:rsidR="00DD3CD6" w:rsidRPr="00313D3D" w:rsidRDefault="00DD3CD6" w:rsidP="00DD3CD6">
      <w:pPr>
        <w:rPr>
          <w:rtl/>
        </w:rPr>
      </w:pPr>
    </w:p>
    <w:p w14:paraId="38A11A5F" w14:textId="77777777" w:rsidR="00DD3CD6" w:rsidRPr="00313D3D" w:rsidRDefault="00DD3CD6" w:rsidP="00DD3CD6">
      <w:pPr>
        <w:rPr>
          <w:rtl/>
        </w:rPr>
      </w:pPr>
    </w:p>
    <w:p w14:paraId="177D79F8" w14:textId="77777777" w:rsidR="00DD3CD6" w:rsidRPr="00313D3D" w:rsidRDefault="00DD3CD6" w:rsidP="00DD3CD6">
      <w:pPr>
        <w:rPr>
          <w:rtl/>
        </w:rPr>
      </w:pPr>
    </w:p>
    <w:p w14:paraId="43BCCF33" w14:textId="77777777" w:rsidR="00DD3CD6" w:rsidRPr="00313D3D" w:rsidRDefault="00DD3CD6" w:rsidP="00DD3CD6">
      <w:pPr>
        <w:rPr>
          <w:rtl/>
        </w:rPr>
      </w:pPr>
    </w:p>
    <w:p w14:paraId="3D65A288" w14:textId="77777777" w:rsidR="00DD3CD6" w:rsidRPr="00313D3D" w:rsidRDefault="00DD3CD6" w:rsidP="00DD3CD6">
      <w:pPr>
        <w:rPr>
          <w:rtl/>
        </w:rPr>
      </w:pPr>
    </w:p>
    <w:p w14:paraId="7F190E6C" w14:textId="77777777" w:rsidR="00DD3CD6" w:rsidRPr="00366C6B" w:rsidRDefault="00DD3CD6" w:rsidP="00DD3CD6">
      <w:pPr>
        <w:pStyle w:val="ListParagraph"/>
        <w:bidi/>
        <w:ind w:left="1440"/>
      </w:pPr>
      <w:r>
        <w:lastRenderedPageBreak/>
        <w:tab/>
      </w:r>
      <w:r>
        <w:rPr>
          <w:rFonts w:hint="cs"/>
          <w:b/>
          <w:bCs/>
          <w:sz w:val="36"/>
          <w:szCs w:val="36"/>
          <w:rtl/>
          <w:lang w:bidi="fa-IR"/>
        </w:rPr>
        <w:t>عکس ثانویه :</w:t>
      </w:r>
    </w:p>
    <w:p w14:paraId="7F4B4F53" w14:textId="2F270B2B" w:rsidR="00DD3CD6" w:rsidRDefault="00DD3CD6" w:rsidP="00DD3CD6">
      <w:pPr>
        <w:tabs>
          <w:tab w:val="left" w:pos="8955"/>
        </w:tabs>
      </w:pPr>
    </w:p>
    <w:p w14:paraId="072F1A5E" w14:textId="77777777" w:rsidR="00DD3CD6" w:rsidRPr="00E078C7" w:rsidRDefault="00DD3CD6" w:rsidP="00DD3CD6"/>
    <w:p w14:paraId="35133B53" w14:textId="07E43F13" w:rsidR="00DD3CD6" w:rsidRPr="00E078C7" w:rsidRDefault="00DD3CD6" w:rsidP="00DD3CD6">
      <w:r>
        <w:rPr>
          <w:noProof/>
        </w:rPr>
        <w:drawing>
          <wp:anchor distT="0" distB="0" distL="114300" distR="114300" simplePos="0" relativeHeight="251664384" behindDoc="0" locked="0" layoutInCell="1" allowOverlap="1" wp14:anchorId="73841A45" wp14:editId="75474223">
            <wp:simplePos x="0" y="0"/>
            <wp:positionH relativeFrom="page">
              <wp:posOffset>1152525</wp:posOffset>
            </wp:positionH>
            <wp:positionV relativeFrom="paragraph">
              <wp:posOffset>40640</wp:posOffset>
            </wp:positionV>
            <wp:extent cx="5179060" cy="2910205"/>
            <wp:effectExtent l="0" t="0" r="2540" b="4445"/>
            <wp:wrapSquare wrapText="bothSides"/>
            <wp:docPr id="1800729987" name="Picture 180072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9987" name="Picture 18007299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7BB51" w14:textId="77777777" w:rsidR="00DD3CD6" w:rsidRPr="00E078C7" w:rsidRDefault="00DD3CD6" w:rsidP="00DD3CD6"/>
    <w:p w14:paraId="1839D5F0" w14:textId="77777777" w:rsidR="00DD3CD6" w:rsidRPr="00E078C7" w:rsidRDefault="00DD3CD6" w:rsidP="00DD3CD6"/>
    <w:p w14:paraId="7DD124E9" w14:textId="77777777" w:rsidR="00DD3CD6" w:rsidRPr="00E078C7" w:rsidRDefault="00DD3CD6" w:rsidP="00DD3CD6"/>
    <w:p w14:paraId="5B81FED8" w14:textId="77777777" w:rsidR="00DD3CD6" w:rsidRPr="00E078C7" w:rsidRDefault="00DD3CD6" w:rsidP="00DD3CD6"/>
    <w:p w14:paraId="251A9C95" w14:textId="77777777" w:rsidR="00DD3CD6" w:rsidRPr="00E078C7" w:rsidRDefault="00DD3CD6" w:rsidP="00DD3CD6"/>
    <w:p w14:paraId="08F5BA21" w14:textId="77777777" w:rsidR="00DD3CD6" w:rsidRPr="00E078C7" w:rsidRDefault="00DD3CD6" w:rsidP="00DD3CD6"/>
    <w:p w14:paraId="55F227BA" w14:textId="77777777" w:rsidR="00DD3CD6" w:rsidRPr="00E078C7" w:rsidRDefault="00DD3CD6" w:rsidP="00DD3CD6"/>
    <w:p w14:paraId="45EAFD10" w14:textId="77777777" w:rsidR="00DD3CD6" w:rsidRPr="00E078C7" w:rsidRDefault="00DD3CD6" w:rsidP="00DD3CD6"/>
    <w:p w14:paraId="62FB1744" w14:textId="77777777" w:rsidR="00DD3CD6" w:rsidRPr="00E078C7" w:rsidRDefault="00DD3CD6" w:rsidP="00DD3CD6"/>
    <w:p w14:paraId="55B87E58" w14:textId="77777777" w:rsidR="00DD3CD6" w:rsidRPr="00E078C7" w:rsidRDefault="00DD3CD6" w:rsidP="00DD3CD6"/>
    <w:p w14:paraId="21D3CC5D" w14:textId="77777777" w:rsidR="00DD3CD6" w:rsidRPr="00E078C7" w:rsidRDefault="00DD3CD6" w:rsidP="00DD3CD6"/>
    <w:p w14:paraId="5553CFD2" w14:textId="77777777" w:rsidR="00DD3CD6" w:rsidRPr="00E078C7" w:rsidRDefault="00DD3CD6" w:rsidP="00DD3CD6"/>
    <w:p w14:paraId="0B58826F" w14:textId="77777777" w:rsidR="00DD3CD6" w:rsidRPr="00E078C7" w:rsidRDefault="00DD3CD6" w:rsidP="00DD3CD6"/>
    <w:p w14:paraId="5D909950" w14:textId="77777777" w:rsidR="00DD3CD6" w:rsidRPr="00E078C7" w:rsidRDefault="00DD3CD6" w:rsidP="00DD3CD6"/>
    <w:p w14:paraId="0F568CB9" w14:textId="77777777" w:rsidR="00DD3CD6" w:rsidRPr="00E078C7" w:rsidRDefault="00DD3CD6" w:rsidP="00DD3CD6"/>
    <w:p w14:paraId="066155F3" w14:textId="77777777" w:rsidR="00DD3CD6" w:rsidRPr="00E078C7" w:rsidRDefault="00DD3CD6" w:rsidP="00DD3CD6"/>
    <w:p w14:paraId="5F2AFC5B" w14:textId="77777777" w:rsidR="00DD3CD6" w:rsidRPr="00E078C7" w:rsidRDefault="00DD3CD6" w:rsidP="00DD3CD6"/>
    <w:p w14:paraId="0F2007ED" w14:textId="77777777" w:rsidR="00DD3CD6" w:rsidRPr="00E078C7" w:rsidRDefault="00DD3CD6" w:rsidP="00DD3CD6"/>
    <w:p w14:paraId="5ADCD2E8" w14:textId="77777777" w:rsidR="00DD3CD6" w:rsidRDefault="00DD3CD6" w:rsidP="00DD3CD6"/>
    <w:p w14:paraId="6493F6E1" w14:textId="77777777" w:rsidR="00DD3CD6" w:rsidRPr="00E078C7" w:rsidRDefault="00DD3CD6" w:rsidP="00DD3CD6"/>
    <w:p w14:paraId="1B730575" w14:textId="77777777" w:rsidR="00DD3CD6" w:rsidRPr="00E078C7" w:rsidRDefault="00DD3CD6" w:rsidP="00DD3CD6"/>
    <w:p w14:paraId="26A52CAD" w14:textId="77777777" w:rsidR="00DD3CD6" w:rsidRDefault="00DD3CD6" w:rsidP="00DD3CD6"/>
    <w:p w14:paraId="3409CB3E" w14:textId="2DD309EA" w:rsidR="00DD3CD6" w:rsidRDefault="00DD3CD6" w:rsidP="00DD3CD6">
      <w:pPr>
        <w:pStyle w:val="Heading1"/>
        <w:bidi/>
        <w:ind w:left="2160" w:firstLine="720"/>
        <w:rPr>
          <w:rtl/>
          <w:lang w:bidi="fa-IR"/>
        </w:rPr>
      </w:pP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بدست آمده برابر با </w:t>
      </w:r>
      <w:r>
        <w:rPr>
          <w:lang w:bidi="fa-IR"/>
        </w:rPr>
        <w:t>56</w:t>
      </w:r>
      <w:r>
        <w:rPr>
          <w:rFonts w:hint="cs"/>
          <w:rtl/>
          <w:lang w:bidi="fa-IR"/>
        </w:rPr>
        <w:t xml:space="preserve"> است در این روش.</w:t>
      </w:r>
    </w:p>
    <w:p w14:paraId="0484E63F" w14:textId="77777777" w:rsidR="00683E3A" w:rsidRDefault="00683E3A" w:rsidP="00683E3A">
      <w:pPr>
        <w:bidi/>
        <w:rPr>
          <w:rtl/>
          <w:lang w:bidi="fa-IR"/>
        </w:rPr>
      </w:pPr>
    </w:p>
    <w:p w14:paraId="00D51DC1" w14:textId="77777777" w:rsidR="00683E3A" w:rsidRDefault="00683E3A" w:rsidP="00683E3A">
      <w:pPr>
        <w:bidi/>
        <w:rPr>
          <w:rtl/>
          <w:lang w:bidi="fa-IR"/>
        </w:rPr>
      </w:pPr>
    </w:p>
    <w:p w14:paraId="454E94E9" w14:textId="77777777" w:rsidR="00683E3A" w:rsidRDefault="00683E3A" w:rsidP="00683E3A">
      <w:pPr>
        <w:bidi/>
        <w:rPr>
          <w:rtl/>
          <w:lang w:bidi="fa-IR"/>
        </w:rPr>
      </w:pPr>
    </w:p>
    <w:p w14:paraId="7A8F32BF" w14:textId="77777777" w:rsidR="00683E3A" w:rsidRDefault="00683E3A" w:rsidP="00683E3A">
      <w:pPr>
        <w:bidi/>
        <w:rPr>
          <w:rtl/>
          <w:lang w:bidi="fa-IR"/>
        </w:rPr>
      </w:pPr>
    </w:p>
    <w:p w14:paraId="6676C023" w14:textId="77777777" w:rsidR="00683E3A" w:rsidRDefault="00683E3A" w:rsidP="00683E3A">
      <w:pPr>
        <w:bidi/>
        <w:rPr>
          <w:rtl/>
          <w:lang w:bidi="fa-IR"/>
        </w:rPr>
      </w:pPr>
    </w:p>
    <w:p w14:paraId="00BFE010" w14:textId="77777777" w:rsidR="00683E3A" w:rsidRDefault="00683E3A" w:rsidP="00683E3A">
      <w:pPr>
        <w:bidi/>
        <w:rPr>
          <w:rtl/>
          <w:lang w:bidi="fa-IR"/>
        </w:rPr>
      </w:pPr>
    </w:p>
    <w:p w14:paraId="0A9BF138" w14:textId="77777777" w:rsidR="00683E3A" w:rsidRDefault="00683E3A" w:rsidP="00683E3A">
      <w:pPr>
        <w:bidi/>
        <w:rPr>
          <w:rtl/>
          <w:lang w:bidi="fa-IR"/>
        </w:rPr>
      </w:pPr>
    </w:p>
    <w:p w14:paraId="55669770" w14:textId="77777777" w:rsidR="00683E3A" w:rsidRDefault="00683E3A" w:rsidP="00683E3A">
      <w:pPr>
        <w:bidi/>
        <w:rPr>
          <w:rtl/>
          <w:lang w:bidi="fa-IR"/>
        </w:rPr>
      </w:pPr>
    </w:p>
    <w:p w14:paraId="4FD5CBC2" w14:textId="77777777" w:rsidR="00683E3A" w:rsidRDefault="00683E3A" w:rsidP="00683E3A">
      <w:pPr>
        <w:bidi/>
        <w:rPr>
          <w:rtl/>
          <w:lang w:bidi="fa-IR"/>
        </w:rPr>
      </w:pPr>
    </w:p>
    <w:p w14:paraId="2B7646DA" w14:textId="77777777" w:rsidR="00683E3A" w:rsidRDefault="00683E3A" w:rsidP="00683E3A">
      <w:pPr>
        <w:bidi/>
        <w:rPr>
          <w:rtl/>
          <w:lang w:bidi="fa-IR"/>
        </w:rPr>
      </w:pPr>
    </w:p>
    <w:p w14:paraId="655F6EC7" w14:textId="77777777" w:rsidR="00683E3A" w:rsidRDefault="00683E3A" w:rsidP="00683E3A">
      <w:pPr>
        <w:bidi/>
        <w:rPr>
          <w:rtl/>
          <w:lang w:bidi="fa-IR"/>
        </w:rPr>
      </w:pPr>
    </w:p>
    <w:p w14:paraId="72AD056D" w14:textId="77777777" w:rsidR="00683E3A" w:rsidRDefault="00683E3A" w:rsidP="00683E3A">
      <w:pPr>
        <w:bidi/>
        <w:rPr>
          <w:rtl/>
          <w:lang w:bidi="fa-IR"/>
        </w:rPr>
      </w:pPr>
    </w:p>
    <w:p w14:paraId="50F5987A" w14:textId="77777777" w:rsidR="00683E3A" w:rsidRDefault="00683E3A" w:rsidP="00683E3A">
      <w:pPr>
        <w:bidi/>
        <w:rPr>
          <w:rtl/>
          <w:lang w:bidi="fa-IR"/>
        </w:rPr>
      </w:pPr>
    </w:p>
    <w:p w14:paraId="60B3CEF5" w14:textId="77777777" w:rsidR="00683E3A" w:rsidRDefault="00683E3A" w:rsidP="00683E3A">
      <w:pPr>
        <w:bidi/>
        <w:rPr>
          <w:rtl/>
          <w:lang w:bidi="fa-IR"/>
        </w:rPr>
      </w:pPr>
    </w:p>
    <w:p w14:paraId="39F30E8D" w14:textId="77777777" w:rsidR="00683E3A" w:rsidRDefault="00683E3A" w:rsidP="00683E3A">
      <w:pPr>
        <w:bidi/>
        <w:rPr>
          <w:rtl/>
          <w:lang w:bidi="fa-IR"/>
        </w:rPr>
      </w:pPr>
    </w:p>
    <w:p w14:paraId="61BC082D" w14:textId="77777777" w:rsidR="00683E3A" w:rsidRDefault="00683E3A" w:rsidP="00683E3A">
      <w:pPr>
        <w:bidi/>
        <w:rPr>
          <w:rtl/>
          <w:lang w:bidi="fa-IR"/>
        </w:rPr>
      </w:pPr>
    </w:p>
    <w:p w14:paraId="63F598F2" w14:textId="77777777" w:rsidR="00683E3A" w:rsidRDefault="00683E3A" w:rsidP="00683E3A">
      <w:pPr>
        <w:bidi/>
        <w:rPr>
          <w:rtl/>
          <w:lang w:bidi="fa-IR"/>
        </w:rPr>
      </w:pPr>
    </w:p>
    <w:p w14:paraId="00ED5EA5" w14:textId="77777777" w:rsidR="00683E3A" w:rsidRDefault="00683E3A" w:rsidP="00683E3A">
      <w:pPr>
        <w:bidi/>
        <w:rPr>
          <w:rtl/>
          <w:lang w:bidi="fa-IR"/>
        </w:rPr>
      </w:pPr>
    </w:p>
    <w:p w14:paraId="1EF914F2" w14:textId="77777777" w:rsidR="00683E3A" w:rsidRDefault="00683E3A" w:rsidP="00683E3A">
      <w:pPr>
        <w:bidi/>
        <w:rPr>
          <w:rtl/>
          <w:lang w:bidi="fa-IR"/>
        </w:rPr>
      </w:pPr>
    </w:p>
    <w:p w14:paraId="6432F26C" w14:textId="77777777" w:rsidR="00683E3A" w:rsidRDefault="00683E3A" w:rsidP="00683E3A">
      <w:pPr>
        <w:bidi/>
        <w:rPr>
          <w:rtl/>
          <w:lang w:bidi="fa-IR"/>
        </w:rPr>
      </w:pPr>
    </w:p>
    <w:p w14:paraId="1CFA764A" w14:textId="77777777" w:rsidR="00683E3A" w:rsidRDefault="00683E3A" w:rsidP="00683E3A">
      <w:pPr>
        <w:bidi/>
        <w:rPr>
          <w:rtl/>
          <w:lang w:bidi="fa-IR"/>
        </w:rPr>
      </w:pPr>
    </w:p>
    <w:p w14:paraId="3059EDC2" w14:textId="77777777" w:rsidR="00683E3A" w:rsidRDefault="00683E3A" w:rsidP="00683E3A">
      <w:pPr>
        <w:bidi/>
        <w:rPr>
          <w:rtl/>
          <w:lang w:bidi="fa-IR"/>
        </w:rPr>
      </w:pPr>
    </w:p>
    <w:p w14:paraId="5BB416DA" w14:textId="77777777" w:rsidR="00683E3A" w:rsidRDefault="00683E3A" w:rsidP="00683E3A">
      <w:pPr>
        <w:bidi/>
        <w:rPr>
          <w:rtl/>
          <w:lang w:bidi="fa-IR"/>
        </w:rPr>
      </w:pPr>
    </w:p>
    <w:p w14:paraId="1DC481BE" w14:textId="77777777" w:rsidR="00683E3A" w:rsidRDefault="00683E3A" w:rsidP="00683E3A">
      <w:pPr>
        <w:bidi/>
        <w:rPr>
          <w:rtl/>
          <w:lang w:bidi="fa-IR"/>
        </w:rPr>
      </w:pPr>
    </w:p>
    <w:p w14:paraId="6DB1515E" w14:textId="77777777" w:rsidR="00683E3A" w:rsidRDefault="00683E3A" w:rsidP="00683E3A">
      <w:pPr>
        <w:bidi/>
        <w:rPr>
          <w:rtl/>
          <w:lang w:bidi="fa-IR"/>
        </w:rPr>
      </w:pPr>
    </w:p>
    <w:p w14:paraId="71016807" w14:textId="77777777" w:rsidR="00683E3A" w:rsidRDefault="00683E3A" w:rsidP="00683E3A">
      <w:pPr>
        <w:bidi/>
        <w:rPr>
          <w:rtl/>
          <w:lang w:bidi="fa-IR"/>
        </w:rPr>
      </w:pPr>
    </w:p>
    <w:p w14:paraId="6114FDBD" w14:textId="77777777" w:rsidR="00683E3A" w:rsidRDefault="00683E3A" w:rsidP="00683E3A">
      <w:pPr>
        <w:tabs>
          <w:tab w:val="left" w:pos="8790"/>
        </w:tabs>
      </w:pPr>
    </w:p>
    <w:p w14:paraId="7D571858" w14:textId="5D4AE5FF" w:rsidR="00683E3A" w:rsidRDefault="00683E3A" w:rsidP="00683E3A">
      <w:pPr>
        <w:pStyle w:val="Heading3"/>
        <w:bidi/>
      </w:pPr>
      <w:r>
        <w:lastRenderedPageBreak/>
        <w:t>Local iterative</w:t>
      </w:r>
    </w:p>
    <w:p w14:paraId="114DDC43" w14:textId="77777777" w:rsidR="00683E3A" w:rsidRDefault="00683E3A" w:rsidP="00683E3A">
      <w:pPr>
        <w:bidi/>
      </w:pPr>
    </w:p>
    <w:p w14:paraId="5D034257" w14:textId="215AEDD1" w:rsidR="00683E3A" w:rsidRDefault="00683E3A" w:rsidP="00683E3A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این روش مانند روشش قبل است تنها تمام عملیات ها فقط برای هر پنجره</w:t>
      </w:r>
    </w:p>
    <w:p w14:paraId="2A9C1FE8" w14:textId="374ABEE8" w:rsidR="00683E3A" w:rsidRDefault="00683E3A" w:rsidP="00683E3A">
      <w:pPr>
        <w:bidi/>
        <w:ind w:left="1440"/>
        <w:rPr>
          <w:lang w:bidi="fa-IR"/>
        </w:rPr>
      </w:pPr>
      <w:r>
        <w:rPr>
          <w:rFonts w:hint="cs"/>
          <w:rtl/>
          <w:lang w:bidi="fa-IR"/>
        </w:rPr>
        <w:t>تکرار می شوند.</w:t>
      </w:r>
    </w:p>
    <w:p w14:paraId="5D963EB8" w14:textId="77777777" w:rsidR="00A107F0" w:rsidRDefault="00A107F0" w:rsidP="00A107F0">
      <w:pPr>
        <w:bidi/>
        <w:ind w:left="1440"/>
        <w:rPr>
          <w:lang w:bidi="fa-IR"/>
        </w:rPr>
      </w:pPr>
    </w:p>
    <w:p w14:paraId="6A1471A4" w14:textId="77777777" w:rsidR="00A107F0" w:rsidRDefault="00A107F0" w:rsidP="00A107F0">
      <w:pPr>
        <w:bidi/>
        <w:ind w:firstLine="720"/>
        <w:rPr>
          <w:b/>
          <w:bCs/>
          <w:sz w:val="36"/>
          <w:szCs w:val="36"/>
          <w:rtl/>
          <w:lang w:bidi="fa-IR"/>
        </w:rPr>
      </w:pPr>
      <w:r w:rsidRPr="00800831">
        <w:rPr>
          <w:rFonts w:hint="cs"/>
          <w:b/>
          <w:bCs/>
          <w:sz w:val="36"/>
          <w:szCs w:val="36"/>
          <w:rtl/>
          <w:lang w:bidi="fa-IR"/>
        </w:rPr>
        <w:t>کد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:</w:t>
      </w:r>
    </w:p>
    <w:p w14:paraId="233602C1" w14:textId="77777777" w:rsidR="00A107F0" w:rsidRDefault="00A107F0" w:rsidP="00A107F0">
      <w:pPr>
        <w:bidi/>
        <w:ind w:left="1440"/>
        <w:rPr>
          <w:lang w:bidi="fa-IR"/>
        </w:rPr>
      </w:pPr>
    </w:p>
    <w:p w14:paraId="4B69A97E" w14:textId="77777777" w:rsidR="00A107F0" w:rsidRDefault="00A107F0" w:rsidP="00A107F0">
      <w:pPr>
        <w:pStyle w:val="HTMLPreformatted"/>
        <w:shd w:val="clear" w:color="auto" w:fill="FFFFFF"/>
        <w:ind w:left="3664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ImageThreshold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applyLocalIterative</w:t>
      </w:r>
      <w:r>
        <w:rPr>
          <w:color w:val="080808"/>
        </w:rPr>
        <w:t>(src, windowX, windowY):</w:t>
      </w:r>
      <w:r>
        <w:rPr>
          <w:color w:val="080808"/>
        </w:rPr>
        <w:br/>
        <w:t xml:space="preserve">    img = Image.open(src).convert(</w:t>
      </w:r>
      <w:r>
        <w:rPr>
          <w:color w:val="067D17"/>
        </w:rPr>
        <w:t>'L'</w:t>
      </w:r>
      <w:r>
        <w:rPr>
          <w:color w:val="080808"/>
        </w:rPr>
        <w:t>).copy()</w:t>
      </w:r>
      <w:r>
        <w:rPr>
          <w:color w:val="080808"/>
        </w:rPr>
        <w:br/>
        <w:t xml:space="preserve">    width, height = img.size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,width,windowX):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,height,windowY):</w:t>
      </w:r>
      <w:r>
        <w:rPr>
          <w:color w:val="080808"/>
        </w:rPr>
        <w:br/>
        <w:t xml:space="preserve">            window = getWindow(img, i, j, windowX, windowY)</w:t>
      </w:r>
      <w:r>
        <w:rPr>
          <w:color w:val="080808"/>
        </w:rPr>
        <w:br/>
        <w:t xml:space="preserve">            lights = lightOccurances(window)</w:t>
      </w:r>
      <w:r>
        <w:rPr>
          <w:color w:val="080808"/>
        </w:rPr>
        <w:br/>
        <w:t xml:space="preserve">            hist = histogram(lights, windowX * windowY)</w:t>
      </w:r>
      <w:r>
        <w:rPr>
          <w:color w:val="080808"/>
        </w:rPr>
        <w:br/>
        <w:t xml:space="preserve">            t = findT(hist)</w:t>
      </w:r>
      <w:r>
        <w:rPr>
          <w:color w:val="080808"/>
        </w:rPr>
        <w:br/>
        <w:t xml:space="preserve">            setWindow(img,i,j, applyTInWindow(window,t) 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img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"__main__"</w:t>
      </w:r>
      <w:r>
        <w:rPr>
          <w:color w:val="080808"/>
        </w:rPr>
        <w:t>:</w:t>
      </w:r>
      <w:r>
        <w:rPr>
          <w:color w:val="080808"/>
        </w:rPr>
        <w:br/>
        <w:t xml:space="preserve">    applyLocalIterative(</w:t>
      </w:r>
      <w:r>
        <w:rPr>
          <w:color w:val="067D17"/>
        </w:rPr>
        <w:t>'image1.png'</w:t>
      </w:r>
      <w:r>
        <w:rPr>
          <w:color w:val="080808"/>
        </w:rPr>
        <w:t xml:space="preserve">, </w:t>
      </w:r>
      <w:r>
        <w:rPr>
          <w:color w:val="1750EB"/>
        </w:rPr>
        <w:t>25</w:t>
      </w:r>
      <w:r>
        <w:rPr>
          <w:color w:val="080808"/>
        </w:rPr>
        <w:t xml:space="preserve">, </w:t>
      </w:r>
      <w:r>
        <w:rPr>
          <w:color w:val="1750EB"/>
        </w:rPr>
        <w:t>25</w:t>
      </w:r>
      <w:r>
        <w:rPr>
          <w:color w:val="080808"/>
        </w:rPr>
        <w:t>).save(</w:t>
      </w:r>
      <w:r>
        <w:rPr>
          <w:color w:val="067D17"/>
        </w:rPr>
        <w:t>'image1_local_iterative.png'</w:t>
      </w:r>
      <w:r>
        <w:rPr>
          <w:color w:val="080808"/>
        </w:rPr>
        <w:t>)</w:t>
      </w:r>
    </w:p>
    <w:p w14:paraId="6FC31B53" w14:textId="77777777" w:rsidR="001906F1" w:rsidRDefault="001906F1" w:rsidP="001906F1">
      <w:pPr>
        <w:pStyle w:val="ListParagraph"/>
        <w:bidi/>
        <w:ind w:left="1440"/>
        <w:rPr>
          <w:b/>
          <w:bCs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FACD5A" wp14:editId="0FA4DADA">
            <wp:simplePos x="0" y="0"/>
            <wp:positionH relativeFrom="page">
              <wp:posOffset>1152525</wp:posOffset>
            </wp:positionH>
            <wp:positionV relativeFrom="paragraph">
              <wp:posOffset>582930</wp:posOffset>
            </wp:positionV>
            <wp:extent cx="5181600" cy="2910840"/>
            <wp:effectExtent l="0" t="0" r="0" b="3810"/>
            <wp:wrapSquare wrapText="bothSides"/>
            <wp:docPr id="1089395397" name="Picture 108939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6053" name="Picture 703556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  <w:lang w:bidi="fa-IR"/>
        </w:rPr>
        <w:t>عکس اولیه :</w:t>
      </w:r>
    </w:p>
    <w:p w14:paraId="2AFC2E7F" w14:textId="77777777" w:rsidR="001906F1" w:rsidRPr="00313D3D" w:rsidRDefault="001906F1" w:rsidP="001906F1">
      <w:pPr>
        <w:rPr>
          <w:rtl/>
        </w:rPr>
      </w:pPr>
    </w:p>
    <w:p w14:paraId="279094FB" w14:textId="77777777" w:rsidR="001906F1" w:rsidRPr="00313D3D" w:rsidRDefault="001906F1" w:rsidP="001906F1">
      <w:pPr>
        <w:rPr>
          <w:rtl/>
        </w:rPr>
      </w:pPr>
    </w:p>
    <w:p w14:paraId="70B028AA" w14:textId="77777777" w:rsidR="001906F1" w:rsidRPr="00313D3D" w:rsidRDefault="001906F1" w:rsidP="001906F1">
      <w:pPr>
        <w:rPr>
          <w:rtl/>
        </w:rPr>
      </w:pPr>
    </w:p>
    <w:p w14:paraId="3114E68A" w14:textId="77777777" w:rsidR="001906F1" w:rsidRPr="00313D3D" w:rsidRDefault="001906F1" w:rsidP="001906F1">
      <w:pPr>
        <w:rPr>
          <w:rtl/>
        </w:rPr>
      </w:pPr>
    </w:p>
    <w:p w14:paraId="09DCFB73" w14:textId="77777777" w:rsidR="001906F1" w:rsidRPr="00313D3D" w:rsidRDefault="001906F1" w:rsidP="001906F1">
      <w:pPr>
        <w:rPr>
          <w:rtl/>
        </w:rPr>
      </w:pPr>
    </w:p>
    <w:p w14:paraId="7DA730E8" w14:textId="77777777" w:rsidR="001906F1" w:rsidRPr="00313D3D" w:rsidRDefault="001906F1" w:rsidP="001906F1">
      <w:pPr>
        <w:rPr>
          <w:rtl/>
        </w:rPr>
      </w:pPr>
    </w:p>
    <w:p w14:paraId="120C3516" w14:textId="77777777" w:rsidR="001906F1" w:rsidRPr="00313D3D" w:rsidRDefault="001906F1" w:rsidP="001906F1">
      <w:pPr>
        <w:rPr>
          <w:rtl/>
        </w:rPr>
      </w:pPr>
    </w:p>
    <w:p w14:paraId="795D49C2" w14:textId="77777777" w:rsidR="001906F1" w:rsidRPr="00313D3D" w:rsidRDefault="001906F1" w:rsidP="001906F1">
      <w:pPr>
        <w:rPr>
          <w:rtl/>
        </w:rPr>
      </w:pPr>
    </w:p>
    <w:p w14:paraId="0AE37D3C" w14:textId="77777777" w:rsidR="001906F1" w:rsidRPr="00313D3D" w:rsidRDefault="001906F1" w:rsidP="001906F1">
      <w:pPr>
        <w:rPr>
          <w:rtl/>
        </w:rPr>
      </w:pPr>
    </w:p>
    <w:p w14:paraId="54480DAF" w14:textId="77777777" w:rsidR="001906F1" w:rsidRPr="00313D3D" w:rsidRDefault="001906F1" w:rsidP="001906F1">
      <w:pPr>
        <w:rPr>
          <w:rtl/>
        </w:rPr>
      </w:pPr>
    </w:p>
    <w:p w14:paraId="6B41D6D3" w14:textId="77777777" w:rsidR="001906F1" w:rsidRPr="00313D3D" w:rsidRDefault="001906F1" w:rsidP="001906F1">
      <w:pPr>
        <w:rPr>
          <w:rtl/>
        </w:rPr>
      </w:pPr>
    </w:p>
    <w:p w14:paraId="57DB5E34" w14:textId="77777777" w:rsidR="001906F1" w:rsidRPr="00313D3D" w:rsidRDefault="001906F1" w:rsidP="001906F1">
      <w:pPr>
        <w:rPr>
          <w:rtl/>
        </w:rPr>
      </w:pPr>
    </w:p>
    <w:p w14:paraId="15B9CCFB" w14:textId="77777777" w:rsidR="001906F1" w:rsidRPr="00313D3D" w:rsidRDefault="001906F1" w:rsidP="001906F1">
      <w:pPr>
        <w:rPr>
          <w:rtl/>
        </w:rPr>
      </w:pPr>
    </w:p>
    <w:p w14:paraId="13F975BB" w14:textId="77777777" w:rsidR="001906F1" w:rsidRPr="00313D3D" w:rsidRDefault="001906F1" w:rsidP="001906F1">
      <w:pPr>
        <w:rPr>
          <w:rtl/>
        </w:rPr>
      </w:pPr>
    </w:p>
    <w:p w14:paraId="6426316B" w14:textId="77777777" w:rsidR="001906F1" w:rsidRPr="00313D3D" w:rsidRDefault="001906F1" w:rsidP="001906F1">
      <w:pPr>
        <w:rPr>
          <w:rtl/>
        </w:rPr>
      </w:pPr>
    </w:p>
    <w:p w14:paraId="2842AF56" w14:textId="77777777" w:rsidR="001906F1" w:rsidRPr="00313D3D" w:rsidRDefault="001906F1" w:rsidP="001906F1">
      <w:pPr>
        <w:rPr>
          <w:rtl/>
        </w:rPr>
      </w:pPr>
    </w:p>
    <w:p w14:paraId="214D4B70" w14:textId="77777777" w:rsidR="001906F1" w:rsidRPr="00313D3D" w:rsidRDefault="001906F1" w:rsidP="001906F1">
      <w:pPr>
        <w:rPr>
          <w:rtl/>
        </w:rPr>
      </w:pPr>
    </w:p>
    <w:p w14:paraId="2D53CF52" w14:textId="77777777" w:rsidR="001906F1" w:rsidRPr="00313D3D" w:rsidRDefault="001906F1" w:rsidP="001906F1">
      <w:pPr>
        <w:rPr>
          <w:rtl/>
        </w:rPr>
      </w:pPr>
    </w:p>
    <w:p w14:paraId="03454925" w14:textId="77777777" w:rsidR="001906F1" w:rsidRPr="00313D3D" w:rsidRDefault="001906F1" w:rsidP="001906F1">
      <w:pPr>
        <w:rPr>
          <w:rtl/>
        </w:rPr>
      </w:pPr>
    </w:p>
    <w:p w14:paraId="1413C771" w14:textId="77777777" w:rsidR="001906F1" w:rsidRPr="00313D3D" w:rsidRDefault="001906F1" w:rsidP="001906F1">
      <w:pPr>
        <w:rPr>
          <w:rtl/>
        </w:rPr>
      </w:pPr>
    </w:p>
    <w:p w14:paraId="55D6F9F7" w14:textId="77777777" w:rsidR="001906F1" w:rsidRPr="00313D3D" w:rsidRDefault="001906F1" w:rsidP="001906F1">
      <w:pPr>
        <w:rPr>
          <w:rtl/>
        </w:rPr>
      </w:pPr>
    </w:p>
    <w:p w14:paraId="33406740" w14:textId="77777777" w:rsidR="001906F1" w:rsidRPr="00313D3D" w:rsidRDefault="001906F1" w:rsidP="001906F1">
      <w:pPr>
        <w:rPr>
          <w:rtl/>
        </w:rPr>
      </w:pPr>
    </w:p>
    <w:p w14:paraId="48C5D904" w14:textId="77777777" w:rsidR="001906F1" w:rsidRPr="00313D3D" w:rsidRDefault="001906F1" w:rsidP="001906F1">
      <w:pPr>
        <w:rPr>
          <w:rtl/>
        </w:rPr>
      </w:pPr>
    </w:p>
    <w:p w14:paraId="69235554" w14:textId="77777777" w:rsidR="001906F1" w:rsidRPr="00313D3D" w:rsidRDefault="001906F1" w:rsidP="001906F1">
      <w:pPr>
        <w:rPr>
          <w:rtl/>
        </w:rPr>
      </w:pPr>
    </w:p>
    <w:p w14:paraId="0B8D606B" w14:textId="77777777" w:rsidR="001906F1" w:rsidRPr="00366C6B" w:rsidRDefault="001906F1" w:rsidP="001906F1">
      <w:pPr>
        <w:pStyle w:val="ListParagraph"/>
        <w:bidi/>
        <w:ind w:left="1440"/>
      </w:pPr>
      <w:r>
        <w:tab/>
      </w:r>
      <w:r>
        <w:rPr>
          <w:rFonts w:hint="cs"/>
          <w:b/>
          <w:bCs/>
          <w:sz w:val="36"/>
          <w:szCs w:val="36"/>
          <w:rtl/>
          <w:lang w:bidi="fa-IR"/>
        </w:rPr>
        <w:t>عکس ثانویه :</w:t>
      </w:r>
    </w:p>
    <w:p w14:paraId="49B8A7BC" w14:textId="77777777" w:rsidR="001906F1" w:rsidRDefault="001906F1" w:rsidP="001906F1">
      <w:pPr>
        <w:tabs>
          <w:tab w:val="left" w:pos="8955"/>
        </w:tabs>
      </w:pPr>
    </w:p>
    <w:p w14:paraId="4C07C059" w14:textId="77777777" w:rsidR="001906F1" w:rsidRPr="00E078C7" w:rsidRDefault="001906F1" w:rsidP="001906F1"/>
    <w:p w14:paraId="606AE322" w14:textId="77777777" w:rsidR="001906F1" w:rsidRPr="00E078C7" w:rsidRDefault="001906F1" w:rsidP="001906F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6C9910" wp14:editId="7B09D872">
            <wp:simplePos x="0" y="0"/>
            <wp:positionH relativeFrom="page">
              <wp:posOffset>1150620</wp:posOffset>
            </wp:positionH>
            <wp:positionV relativeFrom="paragraph">
              <wp:posOffset>42545</wp:posOffset>
            </wp:positionV>
            <wp:extent cx="5177790" cy="2910205"/>
            <wp:effectExtent l="0" t="0" r="3810" b="4445"/>
            <wp:wrapSquare wrapText="bothSides"/>
            <wp:docPr id="810988607" name="Picture 81098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88607" name="Picture 8109886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87028" w14:textId="77777777" w:rsidR="001906F1" w:rsidRPr="00E078C7" w:rsidRDefault="001906F1" w:rsidP="001906F1"/>
    <w:p w14:paraId="1613A273" w14:textId="77777777" w:rsidR="001906F1" w:rsidRPr="00E078C7" w:rsidRDefault="001906F1" w:rsidP="001906F1"/>
    <w:p w14:paraId="0A4BC942" w14:textId="77777777" w:rsidR="001906F1" w:rsidRPr="00E078C7" w:rsidRDefault="001906F1" w:rsidP="001906F1"/>
    <w:p w14:paraId="1874944A" w14:textId="77777777" w:rsidR="001906F1" w:rsidRPr="00E078C7" w:rsidRDefault="001906F1" w:rsidP="001906F1"/>
    <w:p w14:paraId="4B698DE9" w14:textId="77777777" w:rsidR="001906F1" w:rsidRPr="00E078C7" w:rsidRDefault="001906F1" w:rsidP="001906F1"/>
    <w:p w14:paraId="2B75F1DF" w14:textId="77777777" w:rsidR="001906F1" w:rsidRPr="00E078C7" w:rsidRDefault="001906F1" w:rsidP="001906F1"/>
    <w:p w14:paraId="66CCC3C3" w14:textId="77777777" w:rsidR="001906F1" w:rsidRPr="00E078C7" w:rsidRDefault="001906F1" w:rsidP="001906F1"/>
    <w:p w14:paraId="587F022E" w14:textId="77777777" w:rsidR="001906F1" w:rsidRPr="00E078C7" w:rsidRDefault="001906F1" w:rsidP="001906F1"/>
    <w:p w14:paraId="1B837F99" w14:textId="77777777" w:rsidR="001906F1" w:rsidRPr="00E078C7" w:rsidRDefault="001906F1" w:rsidP="001906F1"/>
    <w:p w14:paraId="1EC2BEBD" w14:textId="77777777" w:rsidR="001906F1" w:rsidRPr="00E078C7" w:rsidRDefault="001906F1" w:rsidP="001906F1"/>
    <w:p w14:paraId="301C2E4E" w14:textId="77777777" w:rsidR="001906F1" w:rsidRPr="00E078C7" w:rsidRDefault="001906F1" w:rsidP="001906F1"/>
    <w:p w14:paraId="4429316A" w14:textId="77777777" w:rsidR="001906F1" w:rsidRPr="00E078C7" w:rsidRDefault="001906F1" w:rsidP="001906F1"/>
    <w:p w14:paraId="7B59897E" w14:textId="77777777" w:rsidR="001906F1" w:rsidRPr="00E078C7" w:rsidRDefault="001906F1" w:rsidP="001906F1"/>
    <w:p w14:paraId="34FCACBF" w14:textId="77777777" w:rsidR="001906F1" w:rsidRPr="00E078C7" w:rsidRDefault="001906F1" w:rsidP="001906F1"/>
    <w:p w14:paraId="5C7BEC88" w14:textId="77777777" w:rsidR="001906F1" w:rsidRPr="00E078C7" w:rsidRDefault="001906F1" w:rsidP="001906F1"/>
    <w:p w14:paraId="192E12BF" w14:textId="77777777" w:rsidR="001906F1" w:rsidRPr="00E078C7" w:rsidRDefault="001906F1" w:rsidP="001906F1"/>
    <w:p w14:paraId="1791EE19" w14:textId="77777777" w:rsidR="001906F1" w:rsidRPr="00E078C7" w:rsidRDefault="001906F1" w:rsidP="001906F1"/>
    <w:p w14:paraId="5467FE36" w14:textId="77777777" w:rsidR="001906F1" w:rsidRPr="00E078C7" w:rsidRDefault="001906F1" w:rsidP="001906F1"/>
    <w:p w14:paraId="3490423F" w14:textId="77777777" w:rsidR="001906F1" w:rsidRDefault="001906F1" w:rsidP="001906F1"/>
    <w:p w14:paraId="1D4A428E" w14:textId="77777777" w:rsidR="001906F1" w:rsidRPr="00E078C7" w:rsidRDefault="001906F1" w:rsidP="001906F1"/>
    <w:p w14:paraId="44E808FE" w14:textId="77777777" w:rsidR="001906F1" w:rsidRPr="00E078C7" w:rsidRDefault="001906F1" w:rsidP="001906F1"/>
    <w:p w14:paraId="14ADD616" w14:textId="77777777" w:rsidR="001906F1" w:rsidRDefault="001906F1" w:rsidP="001906F1"/>
    <w:p w14:paraId="797D6FA9" w14:textId="77777777" w:rsidR="00376F12" w:rsidRDefault="00376F12" w:rsidP="00376F12">
      <w:pPr>
        <w:tabs>
          <w:tab w:val="left" w:pos="8790"/>
        </w:tabs>
      </w:pPr>
    </w:p>
    <w:p w14:paraId="5C31A0D3" w14:textId="07BE3A09" w:rsidR="00376F12" w:rsidRDefault="00376F12" w:rsidP="00376F12">
      <w:pPr>
        <w:pStyle w:val="Heading3"/>
        <w:bidi/>
      </w:pPr>
      <w:r>
        <w:t>niblack</w:t>
      </w:r>
    </w:p>
    <w:p w14:paraId="76F3B75C" w14:textId="77777777" w:rsidR="00376F12" w:rsidRDefault="00376F12" w:rsidP="00376F12">
      <w:pPr>
        <w:bidi/>
      </w:pPr>
    </w:p>
    <w:p w14:paraId="5EC2796A" w14:textId="65A0E0E0" w:rsidR="00376F12" w:rsidRDefault="00376F12" w:rsidP="00376F12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این روش انحراف معیار و میانگین هر پنجره محاسبه می شود سپس </w:t>
      </w:r>
    </w:p>
    <w:p w14:paraId="1429D91D" w14:textId="3CFF78AC" w:rsidR="00376F12" w:rsidRDefault="00376F12" w:rsidP="00376F12">
      <w:pPr>
        <w:bidi/>
        <w:ind w:left="1440"/>
        <w:rPr>
          <w:rtl/>
          <w:lang w:bidi="fa-IR"/>
        </w:rPr>
      </w:pPr>
      <w:r>
        <w:rPr>
          <w:lang w:bidi="fa-IR"/>
        </w:rPr>
        <w:t xml:space="preserve">Threshold </w:t>
      </w:r>
      <w:r>
        <w:rPr>
          <w:rFonts w:hint="cs"/>
          <w:rtl/>
          <w:lang w:bidi="fa-IR"/>
        </w:rPr>
        <w:t xml:space="preserve">به صورت </w:t>
      </w:r>
      <w:r>
        <w:rPr>
          <w:lang w:bidi="fa-IR"/>
        </w:rPr>
        <w:t>mean – k*std</w:t>
      </w:r>
      <w:r>
        <w:rPr>
          <w:rFonts w:hint="cs"/>
          <w:rtl/>
          <w:lang w:bidi="fa-IR"/>
        </w:rPr>
        <w:t xml:space="preserve"> محاسبه شده.در واقع </w:t>
      </w:r>
      <w:r>
        <w:rPr>
          <w:lang w:bidi="fa-IR"/>
        </w:rPr>
        <w:t>std</w:t>
      </w:r>
      <w:r>
        <w:rPr>
          <w:rFonts w:hint="cs"/>
          <w:rtl/>
          <w:lang w:bidi="fa-IR"/>
        </w:rPr>
        <w:t xml:space="preserve"> بالاتر به </w:t>
      </w:r>
    </w:p>
    <w:p w14:paraId="3D5EEAB2" w14:textId="41BDA2F1" w:rsidR="00376F12" w:rsidRDefault="00376F12" w:rsidP="00376F12">
      <w:pPr>
        <w:bidi/>
        <w:ind w:left="1440"/>
        <w:rPr>
          <w:lang w:bidi="fa-IR"/>
        </w:rPr>
      </w:pPr>
      <w:r>
        <w:rPr>
          <w:rFonts w:hint="cs"/>
          <w:rtl/>
          <w:lang w:bidi="fa-IR"/>
        </w:rPr>
        <w:t>معنای غیر یکنواختی بیشتر به معنای اطلاعات بیشتر است.</w:t>
      </w:r>
    </w:p>
    <w:p w14:paraId="3CC3B9C7" w14:textId="10C64606" w:rsidR="00761B58" w:rsidRDefault="00761B58" w:rsidP="00761B58">
      <w:pPr>
        <w:pStyle w:val="ListParagraph"/>
        <w:numPr>
          <w:ilvl w:val="0"/>
          <w:numId w:val="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طبق تجربه در این روش پنجره 15*15 و </w:t>
      </w:r>
      <w:r>
        <w:rPr>
          <w:lang w:bidi="fa-IR"/>
        </w:rPr>
        <w:t>k=-0.2</w:t>
      </w:r>
      <w:r>
        <w:rPr>
          <w:rFonts w:hint="cs"/>
          <w:rtl/>
          <w:lang w:bidi="fa-IR"/>
        </w:rPr>
        <w:t xml:space="preserve"> نتایج بهتری دارد.</w:t>
      </w:r>
    </w:p>
    <w:p w14:paraId="65B8CF3E" w14:textId="77777777" w:rsidR="00376F12" w:rsidRDefault="00376F12" w:rsidP="00376F12">
      <w:pPr>
        <w:bidi/>
        <w:ind w:firstLine="720"/>
        <w:rPr>
          <w:b/>
          <w:bCs/>
          <w:sz w:val="36"/>
          <w:szCs w:val="36"/>
          <w:rtl/>
          <w:lang w:bidi="fa-IR"/>
        </w:rPr>
      </w:pPr>
      <w:r w:rsidRPr="00800831">
        <w:rPr>
          <w:rFonts w:hint="cs"/>
          <w:b/>
          <w:bCs/>
          <w:sz w:val="36"/>
          <w:szCs w:val="36"/>
          <w:rtl/>
          <w:lang w:bidi="fa-IR"/>
        </w:rPr>
        <w:t>کد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:</w:t>
      </w:r>
    </w:p>
    <w:p w14:paraId="743590A9" w14:textId="77777777" w:rsidR="00376F12" w:rsidRDefault="00376F12" w:rsidP="00376F12">
      <w:pPr>
        <w:pStyle w:val="HTMLPreformatted"/>
        <w:shd w:val="clear" w:color="auto" w:fill="FFFFFF"/>
        <w:ind w:left="2880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ImageThreshold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applyNiblack</w:t>
      </w:r>
      <w:r>
        <w:rPr>
          <w:color w:val="080808"/>
        </w:rPr>
        <w:t>(src,k, windowX, windowY):</w:t>
      </w:r>
      <w:r>
        <w:rPr>
          <w:color w:val="080808"/>
        </w:rPr>
        <w:br/>
        <w:t xml:space="preserve">    img = Image.open(src).convert(</w:t>
      </w:r>
      <w:r>
        <w:rPr>
          <w:color w:val="067D17"/>
        </w:rPr>
        <w:t>'L'</w:t>
      </w:r>
      <w:r>
        <w:rPr>
          <w:color w:val="080808"/>
        </w:rPr>
        <w:t>).copy()</w:t>
      </w:r>
      <w:r>
        <w:rPr>
          <w:color w:val="080808"/>
        </w:rPr>
        <w:br/>
        <w:t xml:space="preserve">    width, height = img.size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,width,windowX):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(i)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,height,windowY):</w:t>
      </w:r>
      <w:r>
        <w:rPr>
          <w:color w:val="080808"/>
        </w:rPr>
        <w:br/>
        <w:t xml:space="preserve">            window = getWindow(img, i, j, windowX, windowY)</w:t>
      </w:r>
      <w:r>
        <w:rPr>
          <w:color w:val="080808"/>
        </w:rPr>
        <w:br/>
        <w:t xml:space="preserve">            mean = meanOfWindow(window)</w:t>
      </w:r>
      <w:r>
        <w:rPr>
          <w:color w:val="080808"/>
        </w:rPr>
        <w:br/>
        <w:t xml:space="preserve">            std = stdOfWindow(window,mean)</w:t>
      </w:r>
      <w:r>
        <w:rPr>
          <w:color w:val="080808"/>
        </w:rPr>
        <w:br/>
        <w:t xml:space="preserve">            t = </w:t>
      </w:r>
      <w:r>
        <w:rPr>
          <w:color w:val="000080"/>
        </w:rPr>
        <w:t>int</w:t>
      </w:r>
      <w:r>
        <w:rPr>
          <w:color w:val="080808"/>
        </w:rPr>
        <w:t>(numpy.round(mean + (k * std)))</w:t>
      </w:r>
      <w:r>
        <w:rPr>
          <w:color w:val="080808"/>
        </w:rPr>
        <w:br/>
        <w:t xml:space="preserve">            window = applyTInWindow(window, t)</w:t>
      </w:r>
      <w:r>
        <w:rPr>
          <w:color w:val="080808"/>
        </w:rPr>
        <w:br/>
        <w:t xml:space="preserve">            setWindow(img, i, j, window)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img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"__main__"</w:t>
      </w:r>
      <w:r>
        <w:rPr>
          <w:color w:val="080808"/>
        </w:rPr>
        <w:t>:</w:t>
      </w:r>
      <w:r>
        <w:rPr>
          <w:color w:val="080808"/>
        </w:rPr>
        <w:br/>
        <w:t xml:space="preserve">    applyNiblack(</w:t>
      </w:r>
      <w:r>
        <w:rPr>
          <w:color w:val="067D17"/>
        </w:rPr>
        <w:t>'image1.png'</w:t>
      </w:r>
      <w:r>
        <w:rPr>
          <w:color w:val="080808"/>
        </w:rPr>
        <w:t>,-</w:t>
      </w:r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1750EB"/>
        </w:rPr>
        <w:t>25</w:t>
      </w:r>
      <w:r>
        <w:rPr>
          <w:color w:val="080808"/>
        </w:rPr>
        <w:t xml:space="preserve">, </w:t>
      </w:r>
      <w:r>
        <w:rPr>
          <w:color w:val="1750EB"/>
        </w:rPr>
        <w:t>25</w:t>
      </w:r>
      <w:r>
        <w:rPr>
          <w:color w:val="080808"/>
        </w:rPr>
        <w:t>).save(</w:t>
      </w:r>
      <w:r>
        <w:rPr>
          <w:color w:val="067D17"/>
        </w:rPr>
        <w:t>'image1_niblack.png'</w:t>
      </w:r>
      <w:r>
        <w:rPr>
          <w:color w:val="080808"/>
        </w:rPr>
        <w:t>)</w:t>
      </w:r>
    </w:p>
    <w:p w14:paraId="16114497" w14:textId="77777777" w:rsidR="00096623" w:rsidRDefault="00096623" w:rsidP="00096623">
      <w:pPr>
        <w:pStyle w:val="ListParagraph"/>
        <w:bidi/>
        <w:ind w:left="1440"/>
        <w:rPr>
          <w:b/>
          <w:bCs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79FD5C6" wp14:editId="29D8E14D">
            <wp:simplePos x="0" y="0"/>
            <wp:positionH relativeFrom="page">
              <wp:posOffset>1152525</wp:posOffset>
            </wp:positionH>
            <wp:positionV relativeFrom="paragraph">
              <wp:posOffset>582930</wp:posOffset>
            </wp:positionV>
            <wp:extent cx="5181600" cy="2910840"/>
            <wp:effectExtent l="0" t="0" r="0" b="3810"/>
            <wp:wrapSquare wrapText="bothSides"/>
            <wp:docPr id="1339586935" name="Picture 133958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6053" name="Picture 703556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  <w:lang w:bidi="fa-IR"/>
        </w:rPr>
        <w:t>عکس اولیه :</w:t>
      </w:r>
    </w:p>
    <w:p w14:paraId="2F811C6A" w14:textId="77777777" w:rsidR="00096623" w:rsidRPr="00313D3D" w:rsidRDefault="00096623" w:rsidP="00096623">
      <w:pPr>
        <w:rPr>
          <w:rtl/>
        </w:rPr>
      </w:pPr>
    </w:p>
    <w:p w14:paraId="072BD3E5" w14:textId="77777777" w:rsidR="00096623" w:rsidRPr="00313D3D" w:rsidRDefault="00096623" w:rsidP="00096623">
      <w:pPr>
        <w:rPr>
          <w:rtl/>
        </w:rPr>
      </w:pPr>
    </w:p>
    <w:p w14:paraId="376CB350" w14:textId="77777777" w:rsidR="00096623" w:rsidRPr="00313D3D" w:rsidRDefault="00096623" w:rsidP="00096623">
      <w:pPr>
        <w:rPr>
          <w:rtl/>
        </w:rPr>
      </w:pPr>
    </w:p>
    <w:p w14:paraId="6027C39A" w14:textId="77777777" w:rsidR="00096623" w:rsidRPr="00313D3D" w:rsidRDefault="00096623" w:rsidP="00096623">
      <w:pPr>
        <w:rPr>
          <w:rtl/>
        </w:rPr>
      </w:pPr>
    </w:p>
    <w:p w14:paraId="7087C5FB" w14:textId="77777777" w:rsidR="00096623" w:rsidRPr="00313D3D" w:rsidRDefault="00096623" w:rsidP="00096623">
      <w:pPr>
        <w:rPr>
          <w:rtl/>
        </w:rPr>
      </w:pPr>
    </w:p>
    <w:p w14:paraId="23C322A0" w14:textId="77777777" w:rsidR="00096623" w:rsidRPr="00313D3D" w:rsidRDefault="00096623" w:rsidP="00096623">
      <w:pPr>
        <w:rPr>
          <w:rtl/>
        </w:rPr>
      </w:pPr>
    </w:p>
    <w:p w14:paraId="10141218" w14:textId="77777777" w:rsidR="00096623" w:rsidRPr="00313D3D" w:rsidRDefault="00096623" w:rsidP="00096623">
      <w:pPr>
        <w:rPr>
          <w:rtl/>
        </w:rPr>
      </w:pPr>
    </w:p>
    <w:p w14:paraId="6D06DE82" w14:textId="77777777" w:rsidR="00096623" w:rsidRPr="00313D3D" w:rsidRDefault="00096623" w:rsidP="00096623">
      <w:pPr>
        <w:rPr>
          <w:rtl/>
        </w:rPr>
      </w:pPr>
    </w:p>
    <w:p w14:paraId="3B931F7B" w14:textId="77777777" w:rsidR="00096623" w:rsidRPr="00313D3D" w:rsidRDefault="00096623" w:rsidP="00096623">
      <w:pPr>
        <w:rPr>
          <w:rtl/>
        </w:rPr>
      </w:pPr>
    </w:p>
    <w:p w14:paraId="162B8E13" w14:textId="77777777" w:rsidR="00096623" w:rsidRPr="00313D3D" w:rsidRDefault="00096623" w:rsidP="00096623">
      <w:pPr>
        <w:rPr>
          <w:rtl/>
        </w:rPr>
      </w:pPr>
    </w:p>
    <w:p w14:paraId="1FF620F5" w14:textId="77777777" w:rsidR="00096623" w:rsidRPr="00313D3D" w:rsidRDefault="00096623" w:rsidP="00096623">
      <w:pPr>
        <w:rPr>
          <w:rtl/>
        </w:rPr>
      </w:pPr>
    </w:p>
    <w:p w14:paraId="405B175E" w14:textId="77777777" w:rsidR="00096623" w:rsidRPr="00313D3D" w:rsidRDefault="00096623" w:rsidP="00096623">
      <w:pPr>
        <w:rPr>
          <w:rtl/>
        </w:rPr>
      </w:pPr>
    </w:p>
    <w:p w14:paraId="019C4C1E" w14:textId="77777777" w:rsidR="00096623" w:rsidRPr="00313D3D" w:rsidRDefault="00096623" w:rsidP="00096623">
      <w:pPr>
        <w:rPr>
          <w:rtl/>
        </w:rPr>
      </w:pPr>
    </w:p>
    <w:p w14:paraId="6420BBA4" w14:textId="77777777" w:rsidR="00096623" w:rsidRPr="00313D3D" w:rsidRDefault="00096623" w:rsidP="00096623">
      <w:pPr>
        <w:rPr>
          <w:rtl/>
        </w:rPr>
      </w:pPr>
    </w:p>
    <w:p w14:paraId="56CB6AE1" w14:textId="77777777" w:rsidR="00096623" w:rsidRPr="00313D3D" w:rsidRDefault="00096623" w:rsidP="00096623">
      <w:pPr>
        <w:rPr>
          <w:rtl/>
        </w:rPr>
      </w:pPr>
    </w:p>
    <w:p w14:paraId="54D0190C" w14:textId="77777777" w:rsidR="00096623" w:rsidRPr="00313D3D" w:rsidRDefault="00096623" w:rsidP="00096623">
      <w:pPr>
        <w:rPr>
          <w:rtl/>
        </w:rPr>
      </w:pPr>
    </w:p>
    <w:p w14:paraId="4E5DBCFF" w14:textId="77777777" w:rsidR="00096623" w:rsidRPr="00313D3D" w:rsidRDefault="00096623" w:rsidP="00096623">
      <w:pPr>
        <w:rPr>
          <w:rtl/>
        </w:rPr>
      </w:pPr>
    </w:p>
    <w:p w14:paraId="7D286218" w14:textId="77777777" w:rsidR="00096623" w:rsidRPr="00313D3D" w:rsidRDefault="00096623" w:rsidP="00096623">
      <w:pPr>
        <w:rPr>
          <w:rtl/>
        </w:rPr>
      </w:pPr>
    </w:p>
    <w:p w14:paraId="11481C4C" w14:textId="77777777" w:rsidR="00096623" w:rsidRPr="00313D3D" w:rsidRDefault="00096623" w:rsidP="00096623">
      <w:pPr>
        <w:rPr>
          <w:rtl/>
        </w:rPr>
      </w:pPr>
    </w:p>
    <w:p w14:paraId="1672408A" w14:textId="77777777" w:rsidR="00096623" w:rsidRPr="00313D3D" w:rsidRDefault="00096623" w:rsidP="00096623">
      <w:pPr>
        <w:rPr>
          <w:rtl/>
        </w:rPr>
      </w:pPr>
    </w:p>
    <w:p w14:paraId="3822B910" w14:textId="77777777" w:rsidR="00096623" w:rsidRPr="00313D3D" w:rsidRDefault="00096623" w:rsidP="00096623">
      <w:pPr>
        <w:rPr>
          <w:rtl/>
        </w:rPr>
      </w:pPr>
    </w:p>
    <w:p w14:paraId="272266DE" w14:textId="77777777" w:rsidR="00096623" w:rsidRPr="00313D3D" w:rsidRDefault="00096623" w:rsidP="00096623">
      <w:pPr>
        <w:rPr>
          <w:rtl/>
        </w:rPr>
      </w:pPr>
    </w:p>
    <w:p w14:paraId="6DD11422" w14:textId="77777777" w:rsidR="00096623" w:rsidRPr="00313D3D" w:rsidRDefault="00096623" w:rsidP="00096623">
      <w:pPr>
        <w:rPr>
          <w:rtl/>
        </w:rPr>
      </w:pPr>
    </w:p>
    <w:p w14:paraId="08FE531E" w14:textId="77777777" w:rsidR="00096623" w:rsidRPr="00313D3D" w:rsidRDefault="00096623" w:rsidP="00096623">
      <w:pPr>
        <w:rPr>
          <w:rtl/>
        </w:rPr>
      </w:pPr>
    </w:p>
    <w:p w14:paraId="1FC755A1" w14:textId="77777777" w:rsidR="00096623" w:rsidRPr="00366C6B" w:rsidRDefault="00096623" w:rsidP="00096623">
      <w:pPr>
        <w:pStyle w:val="ListParagraph"/>
        <w:bidi/>
        <w:ind w:left="1440"/>
      </w:pPr>
      <w:r>
        <w:tab/>
      </w:r>
      <w:r>
        <w:rPr>
          <w:rFonts w:hint="cs"/>
          <w:b/>
          <w:bCs/>
          <w:sz w:val="36"/>
          <w:szCs w:val="36"/>
          <w:rtl/>
          <w:lang w:bidi="fa-IR"/>
        </w:rPr>
        <w:t>عکس ثانویه :</w:t>
      </w:r>
    </w:p>
    <w:p w14:paraId="3D2CD003" w14:textId="77777777" w:rsidR="00096623" w:rsidRDefault="00096623" w:rsidP="00096623">
      <w:pPr>
        <w:tabs>
          <w:tab w:val="left" w:pos="8955"/>
        </w:tabs>
      </w:pPr>
    </w:p>
    <w:p w14:paraId="7B34EAB6" w14:textId="77777777" w:rsidR="00096623" w:rsidRPr="00E078C7" w:rsidRDefault="00096623" w:rsidP="00096623"/>
    <w:p w14:paraId="381D5056" w14:textId="77777777" w:rsidR="00096623" w:rsidRPr="00E078C7" w:rsidRDefault="00096623" w:rsidP="00096623">
      <w:r>
        <w:rPr>
          <w:noProof/>
        </w:rPr>
        <w:drawing>
          <wp:anchor distT="0" distB="0" distL="114300" distR="114300" simplePos="0" relativeHeight="251670528" behindDoc="0" locked="0" layoutInCell="1" allowOverlap="1" wp14:anchorId="00480EAF" wp14:editId="20871863">
            <wp:simplePos x="0" y="0"/>
            <wp:positionH relativeFrom="page">
              <wp:posOffset>1150620</wp:posOffset>
            </wp:positionH>
            <wp:positionV relativeFrom="paragraph">
              <wp:posOffset>45085</wp:posOffset>
            </wp:positionV>
            <wp:extent cx="5177790" cy="2909570"/>
            <wp:effectExtent l="0" t="0" r="3810" b="5080"/>
            <wp:wrapSquare wrapText="bothSides"/>
            <wp:docPr id="725868894" name="Picture 72586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68894" name="Picture 7258688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72656" w14:textId="77777777" w:rsidR="00A107F0" w:rsidRDefault="00A107F0" w:rsidP="00A107F0">
      <w:pPr>
        <w:bidi/>
        <w:ind w:left="1440"/>
        <w:rPr>
          <w:rtl/>
          <w:lang w:bidi="fa-IR"/>
        </w:rPr>
      </w:pPr>
    </w:p>
    <w:p w14:paraId="645B2A21" w14:textId="77777777" w:rsidR="00CC6DEF" w:rsidRPr="00CC6DEF" w:rsidRDefault="00CC6DEF" w:rsidP="00CC6DEF">
      <w:pPr>
        <w:bidi/>
        <w:rPr>
          <w:rtl/>
          <w:lang w:bidi="fa-IR"/>
        </w:rPr>
      </w:pPr>
    </w:p>
    <w:p w14:paraId="0704910B" w14:textId="77777777" w:rsidR="00CC6DEF" w:rsidRPr="00CC6DEF" w:rsidRDefault="00CC6DEF" w:rsidP="00CC6DEF">
      <w:pPr>
        <w:bidi/>
        <w:rPr>
          <w:rtl/>
          <w:lang w:bidi="fa-IR"/>
        </w:rPr>
      </w:pPr>
    </w:p>
    <w:p w14:paraId="1E7960CC" w14:textId="77777777" w:rsidR="00CC6DEF" w:rsidRPr="00CC6DEF" w:rsidRDefault="00CC6DEF" w:rsidP="00CC6DEF">
      <w:pPr>
        <w:bidi/>
        <w:rPr>
          <w:rtl/>
          <w:lang w:bidi="fa-IR"/>
        </w:rPr>
      </w:pPr>
    </w:p>
    <w:p w14:paraId="1450631A" w14:textId="77777777" w:rsidR="00CC6DEF" w:rsidRPr="00CC6DEF" w:rsidRDefault="00CC6DEF" w:rsidP="00CC6DEF">
      <w:pPr>
        <w:bidi/>
        <w:rPr>
          <w:rtl/>
          <w:lang w:bidi="fa-IR"/>
        </w:rPr>
      </w:pPr>
    </w:p>
    <w:p w14:paraId="0E94D293" w14:textId="77777777" w:rsidR="00CC6DEF" w:rsidRPr="00CC6DEF" w:rsidRDefault="00CC6DEF" w:rsidP="00CC6DEF">
      <w:pPr>
        <w:bidi/>
        <w:rPr>
          <w:rtl/>
          <w:lang w:bidi="fa-IR"/>
        </w:rPr>
      </w:pPr>
    </w:p>
    <w:p w14:paraId="20B221BD" w14:textId="77777777" w:rsidR="00CC6DEF" w:rsidRPr="00CC6DEF" w:rsidRDefault="00CC6DEF" w:rsidP="00CC6DEF">
      <w:pPr>
        <w:bidi/>
        <w:rPr>
          <w:rtl/>
          <w:lang w:bidi="fa-IR"/>
        </w:rPr>
      </w:pPr>
    </w:p>
    <w:p w14:paraId="5D162763" w14:textId="77777777" w:rsidR="00CC6DEF" w:rsidRPr="00CC6DEF" w:rsidRDefault="00CC6DEF" w:rsidP="00CC6DEF">
      <w:pPr>
        <w:bidi/>
        <w:rPr>
          <w:rtl/>
          <w:lang w:bidi="fa-IR"/>
        </w:rPr>
      </w:pPr>
    </w:p>
    <w:p w14:paraId="1A586307" w14:textId="77777777" w:rsidR="00CC6DEF" w:rsidRPr="00CC6DEF" w:rsidRDefault="00CC6DEF" w:rsidP="00CC6DEF">
      <w:pPr>
        <w:bidi/>
        <w:rPr>
          <w:rtl/>
          <w:lang w:bidi="fa-IR"/>
        </w:rPr>
      </w:pPr>
    </w:p>
    <w:p w14:paraId="497030D0" w14:textId="77777777" w:rsidR="00CC6DEF" w:rsidRPr="00CC6DEF" w:rsidRDefault="00CC6DEF" w:rsidP="00CC6DEF">
      <w:pPr>
        <w:bidi/>
        <w:rPr>
          <w:rtl/>
          <w:lang w:bidi="fa-IR"/>
        </w:rPr>
      </w:pPr>
    </w:p>
    <w:p w14:paraId="4F5DC217" w14:textId="77777777" w:rsidR="00CC6DEF" w:rsidRPr="00CC6DEF" w:rsidRDefault="00CC6DEF" w:rsidP="00CC6DEF">
      <w:pPr>
        <w:bidi/>
        <w:rPr>
          <w:rtl/>
          <w:lang w:bidi="fa-IR"/>
        </w:rPr>
      </w:pPr>
    </w:p>
    <w:p w14:paraId="2213BE5B" w14:textId="77777777" w:rsidR="00CC6DEF" w:rsidRPr="00CC6DEF" w:rsidRDefault="00CC6DEF" w:rsidP="00CC6DEF">
      <w:pPr>
        <w:bidi/>
        <w:rPr>
          <w:rtl/>
          <w:lang w:bidi="fa-IR"/>
        </w:rPr>
      </w:pPr>
    </w:p>
    <w:p w14:paraId="75A3E9C3" w14:textId="77777777" w:rsidR="00CC6DEF" w:rsidRPr="00CC6DEF" w:rsidRDefault="00CC6DEF" w:rsidP="00CC6DEF">
      <w:pPr>
        <w:bidi/>
        <w:rPr>
          <w:rtl/>
          <w:lang w:bidi="fa-IR"/>
        </w:rPr>
      </w:pPr>
    </w:p>
    <w:p w14:paraId="75921DBD" w14:textId="77777777" w:rsidR="00CC6DEF" w:rsidRPr="00CC6DEF" w:rsidRDefault="00CC6DEF" w:rsidP="00CC6DEF">
      <w:pPr>
        <w:bidi/>
        <w:rPr>
          <w:rtl/>
          <w:lang w:bidi="fa-IR"/>
        </w:rPr>
      </w:pPr>
    </w:p>
    <w:p w14:paraId="6E7893DA" w14:textId="77777777" w:rsidR="00CC6DEF" w:rsidRPr="00CC6DEF" w:rsidRDefault="00CC6DEF" w:rsidP="00CC6DEF">
      <w:pPr>
        <w:bidi/>
        <w:rPr>
          <w:rtl/>
          <w:lang w:bidi="fa-IR"/>
        </w:rPr>
      </w:pPr>
    </w:p>
    <w:p w14:paraId="30504FE1" w14:textId="77777777" w:rsidR="00CC6DEF" w:rsidRPr="00CC6DEF" w:rsidRDefault="00CC6DEF" w:rsidP="00CC6DEF">
      <w:pPr>
        <w:bidi/>
        <w:rPr>
          <w:rtl/>
          <w:lang w:bidi="fa-IR"/>
        </w:rPr>
      </w:pPr>
    </w:p>
    <w:p w14:paraId="0CE0EB5E" w14:textId="77777777" w:rsidR="00CC6DEF" w:rsidRPr="00CC6DEF" w:rsidRDefault="00CC6DEF" w:rsidP="00CC6DEF">
      <w:pPr>
        <w:bidi/>
        <w:rPr>
          <w:rtl/>
          <w:lang w:bidi="fa-IR"/>
        </w:rPr>
      </w:pPr>
    </w:p>
    <w:p w14:paraId="6C013CFA" w14:textId="77777777" w:rsidR="00CC6DEF" w:rsidRPr="00CC6DEF" w:rsidRDefault="00CC6DEF" w:rsidP="00CC6DEF">
      <w:pPr>
        <w:bidi/>
        <w:rPr>
          <w:rtl/>
          <w:lang w:bidi="fa-IR"/>
        </w:rPr>
      </w:pPr>
    </w:p>
    <w:p w14:paraId="721AC87A" w14:textId="77777777" w:rsidR="00CC6DEF" w:rsidRPr="00CC6DEF" w:rsidRDefault="00CC6DEF" w:rsidP="00CC6DEF">
      <w:pPr>
        <w:bidi/>
        <w:rPr>
          <w:rtl/>
          <w:lang w:bidi="fa-IR"/>
        </w:rPr>
      </w:pPr>
    </w:p>
    <w:p w14:paraId="2C1156B4" w14:textId="77777777" w:rsidR="00CC6DEF" w:rsidRPr="00CC6DEF" w:rsidRDefault="00CC6DEF" w:rsidP="00CC6DEF">
      <w:pPr>
        <w:bidi/>
        <w:rPr>
          <w:rtl/>
          <w:lang w:bidi="fa-IR"/>
        </w:rPr>
      </w:pPr>
    </w:p>
    <w:p w14:paraId="728C6F82" w14:textId="77777777" w:rsidR="00CC6DEF" w:rsidRPr="00CC6DEF" w:rsidRDefault="00CC6DEF" w:rsidP="00CC6DEF">
      <w:pPr>
        <w:bidi/>
        <w:rPr>
          <w:rtl/>
          <w:lang w:bidi="fa-IR"/>
        </w:rPr>
      </w:pPr>
    </w:p>
    <w:p w14:paraId="3490A418" w14:textId="77777777" w:rsidR="00CC6DEF" w:rsidRDefault="00CC6DEF" w:rsidP="00CC6DEF">
      <w:pPr>
        <w:bidi/>
        <w:rPr>
          <w:rtl/>
          <w:lang w:bidi="fa-IR"/>
        </w:rPr>
      </w:pPr>
    </w:p>
    <w:p w14:paraId="4B6490DB" w14:textId="6C15EEE2" w:rsidR="00CC6DEF" w:rsidRDefault="00CC6DEF" w:rsidP="00CC6DEF">
      <w:pPr>
        <w:tabs>
          <w:tab w:val="left" w:pos="212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0CDC2A4C" w14:textId="77777777" w:rsidR="00CC6DEF" w:rsidRDefault="00CC6DEF" w:rsidP="00CC6DEF">
      <w:pPr>
        <w:tabs>
          <w:tab w:val="left" w:pos="2124"/>
        </w:tabs>
        <w:bidi/>
        <w:rPr>
          <w:rtl/>
          <w:lang w:bidi="fa-IR"/>
        </w:rPr>
      </w:pPr>
    </w:p>
    <w:p w14:paraId="0186823E" w14:textId="77777777" w:rsidR="00CC6DEF" w:rsidRDefault="00CC6DEF" w:rsidP="00CC6DEF">
      <w:pPr>
        <w:tabs>
          <w:tab w:val="left" w:pos="2124"/>
        </w:tabs>
        <w:bidi/>
        <w:rPr>
          <w:rtl/>
          <w:lang w:bidi="fa-IR"/>
        </w:rPr>
      </w:pPr>
    </w:p>
    <w:p w14:paraId="3653D2A7" w14:textId="77777777" w:rsidR="00CC6DEF" w:rsidRDefault="00CC6DEF" w:rsidP="00CC6DEF">
      <w:pPr>
        <w:tabs>
          <w:tab w:val="left" w:pos="2124"/>
        </w:tabs>
        <w:bidi/>
        <w:rPr>
          <w:rtl/>
          <w:lang w:bidi="fa-IR"/>
        </w:rPr>
      </w:pPr>
    </w:p>
    <w:p w14:paraId="4BED2006" w14:textId="2E27C2A4" w:rsidR="00CC6DEF" w:rsidRDefault="00CC6DEF" w:rsidP="00CC6DEF">
      <w:pPr>
        <w:pStyle w:val="Heading3"/>
        <w:bidi/>
      </w:pPr>
      <w:r>
        <w:lastRenderedPageBreak/>
        <w:t>OTSU</w:t>
      </w:r>
    </w:p>
    <w:p w14:paraId="56C2DA2D" w14:textId="77777777" w:rsidR="00CC6DEF" w:rsidRDefault="00CC6DEF" w:rsidP="00CC6DEF">
      <w:pPr>
        <w:bidi/>
      </w:pPr>
    </w:p>
    <w:p w14:paraId="7DC4D629" w14:textId="71E3D1EE" w:rsidR="00CC6DEF" w:rsidRDefault="00CC6DEF" w:rsidP="00CC6DEF">
      <w:pPr>
        <w:pStyle w:val="ListParagraph"/>
        <w:numPr>
          <w:ilvl w:val="0"/>
          <w:numId w:val="4"/>
        </w:numPr>
        <w:bidi/>
      </w:pPr>
      <w:r>
        <w:rPr>
          <w:rFonts w:hint="cs"/>
          <w:rtl/>
          <w:lang w:bidi="fa-IR"/>
        </w:rPr>
        <w:t xml:space="preserve">این روش بر اساس واریانس است. کلید اصلی پیدا کردن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این است</w:t>
      </w:r>
    </w:p>
    <w:p w14:paraId="41560544" w14:textId="722FC89E" w:rsidR="00CC6DEF" w:rsidRDefault="00CC6DEF" w:rsidP="00CC6DEF">
      <w:pPr>
        <w:pStyle w:val="ListParagraph"/>
        <w:bidi/>
        <w:ind w:left="1440"/>
        <w:rPr>
          <w:rtl/>
          <w:lang w:bidi="fa-IR"/>
        </w:rPr>
      </w:pPr>
      <w:r>
        <w:rPr>
          <w:rFonts w:hint="cs"/>
          <w:rtl/>
          <w:lang w:bidi="fa-IR"/>
        </w:rPr>
        <w:t>که وزن واریانس بین پس زمینه و محتوا را مینیمم کرد.</w:t>
      </w:r>
    </w:p>
    <w:p w14:paraId="7A12D146" w14:textId="0A48FE2A" w:rsidR="00CC6DEF" w:rsidRDefault="00CC6DEF" w:rsidP="00CC6DEF">
      <w:pPr>
        <w:pStyle w:val="ListParagraph"/>
        <w:bidi/>
        <w:ind w:left="1440"/>
        <w:rPr>
          <w:rtl/>
          <w:lang w:bidi="fa-IR"/>
        </w:rPr>
      </w:pPr>
    </w:p>
    <w:p w14:paraId="17CDC2F3" w14:textId="7C005A65" w:rsidR="00CC6DEF" w:rsidRPr="00CC6DEF" w:rsidRDefault="00CC6DEF" w:rsidP="00CC6DEF">
      <w:pPr>
        <w:pStyle w:val="ListParagraph"/>
        <w:bidi/>
        <w:ind w:left="1440"/>
      </w:pPr>
    </w:p>
    <w:p w14:paraId="0AC16A4E" w14:textId="3498C83B" w:rsidR="00CC6DEF" w:rsidRDefault="00CC6DEF" w:rsidP="00CC6DEF">
      <w:pPr>
        <w:bidi/>
        <w:ind w:firstLine="720"/>
        <w:rPr>
          <w:b/>
          <w:bCs/>
          <w:sz w:val="36"/>
          <w:szCs w:val="36"/>
          <w:lang w:bidi="fa-IR"/>
        </w:rPr>
      </w:pPr>
      <w:r w:rsidRPr="00CC6DEF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3143204F" wp14:editId="0E1B3031">
            <wp:simplePos x="0" y="0"/>
            <wp:positionH relativeFrom="column">
              <wp:posOffset>1508760</wp:posOffset>
            </wp:positionH>
            <wp:positionV relativeFrom="paragraph">
              <wp:posOffset>100330</wp:posOffset>
            </wp:positionV>
            <wp:extent cx="4761865" cy="652145"/>
            <wp:effectExtent l="0" t="0" r="635" b="0"/>
            <wp:wrapSquare wrapText="bothSides"/>
            <wp:docPr id="194355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5483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EF122" w14:textId="77777777" w:rsidR="00CC6DEF" w:rsidRDefault="00CC6DEF" w:rsidP="00CC6DEF">
      <w:pPr>
        <w:bidi/>
        <w:ind w:firstLine="720"/>
        <w:rPr>
          <w:b/>
          <w:bCs/>
          <w:sz w:val="36"/>
          <w:szCs w:val="36"/>
          <w:lang w:bidi="fa-IR"/>
        </w:rPr>
      </w:pPr>
    </w:p>
    <w:p w14:paraId="15978806" w14:textId="77777777" w:rsidR="003521B7" w:rsidRDefault="003521B7" w:rsidP="00CC6DEF">
      <w:pPr>
        <w:bidi/>
        <w:ind w:firstLine="720"/>
        <w:rPr>
          <w:b/>
          <w:bCs/>
          <w:sz w:val="36"/>
          <w:szCs w:val="36"/>
          <w:rtl/>
          <w:lang w:bidi="fa-IR"/>
        </w:rPr>
      </w:pPr>
    </w:p>
    <w:p w14:paraId="3DF7E9AC" w14:textId="77777777" w:rsidR="003521B7" w:rsidRDefault="003521B7" w:rsidP="003521B7">
      <w:pPr>
        <w:bidi/>
        <w:ind w:firstLine="720"/>
        <w:rPr>
          <w:b/>
          <w:bCs/>
          <w:sz w:val="36"/>
          <w:szCs w:val="36"/>
          <w:rtl/>
          <w:lang w:bidi="fa-IR"/>
        </w:rPr>
      </w:pPr>
    </w:p>
    <w:p w14:paraId="1EF51690" w14:textId="7149F98F" w:rsidR="00CC6DEF" w:rsidRDefault="00CC6DEF" w:rsidP="003521B7">
      <w:pPr>
        <w:bidi/>
        <w:ind w:firstLine="720"/>
        <w:rPr>
          <w:b/>
          <w:bCs/>
          <w:sz w:val="36"/>
          <w:szCs w:val="36"/>
          <w:rtl/>
          <w:lang w:bidi="fa-IR"/>
        </w:rPr>
      </w:pPr>
      <w:r w:rsidRPr="00800831">
        <w:rPr>
          <w:rFonts w:hint="cs"/>
          <w:b/>
          <w:bCs/>
          <w:sz w:val="36"/>
          <w:szCs w:val="36"/>
          <w:rtl/>
          <w:lang w:bidi="fa-IR"/>
        </w:rPr>
        <w:t>کد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:</w:t>
      </w:r>
    </w:p>
    <w:p w14:paraId="37366DBA" w14:textId="77777777" w:rsidR="003521B7" w:rsidRDefault="003521B7" w:rsidP="003521B7">
      <w:pPr>
        <w:bidi/>
        <w:ind w:firstLine="720"/>
        <w:rPr>
          <w:b/>
          <w:bCs/>
          <w:sz w:val="36"/>
          <w:szCs w:val="36"/>
          <w:rtl/>
          <w:lang w:bidi="fa-IR"/>
        </w:rPr>
      </w:pPr>
    </w:p>
    <w:p w14:paraId="6582FD32" w14:textId="77777777" w:rsidR="003521B7" w:rsidRDefault="003521B7" w:rsidP="003521B7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ImageThreshold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applyLocalIterative</w:t>
      </w:r>
      <w:r>
        <w:rPr>
          <w:color w:val="080808"/>
        </w:rPr>
        <w:t>(src):</w:t>
      </w:r>
      <w:r>
        <w:rPr>
          <w:color w:val="080808"/>
        </w:rPr>
        <w:br/>
        <w:t xml:space="preserve">    img = Image.open(src).convert(</w:t>
      </w:r>
      <w:r>
        <w:rPr>
          <w:color w:val="067D17"/>
        </w:rPr>
        <w:t>'L'</w:t>
      </w:r>
      <w:r>
        <w:rPr>
          <w:color w:val="080808"/>
        </w:rPr>
        <w:t>).copy()</w:t>
      </w:r>
      <w:r>
        <w:rPr>
          <w:color w:val="080808"/>
        </w:rPr>
        <w:br/>
        <w:t xml:space="preserve">    width, height = img.size</w:t>
      </w:r>
      <w:r>
        <w:rPr>
          <w:color w:val="080808"/>
        </w:rPr>
        <w:br/>
        <w:t xml:space="preserve">    window = getWindow(img,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, width, height)</w:t>
      </w:r>
      <w:r>
        <w:rPr>
          <w:color w:val="080808"/>
        </w:rPr>
        <w:br/>
        <w:t xml:space="preserve">    lightOccurances = [</w:t>
      </w:r>
      <w:r>
        <w:rPr>
          <w:color w:val="1750EB"/>
        </w:rPr>
        <w:t xml:space="preserve">0 </w:t>
      </w:r>
      <w:r>
        <w:rPr>
          <w:color w:val="0033B3"/>
        </w:rPr>
        <w:t xml:space="preserve">for </w:t>
      </w:r>
      <w:r>
        <w:rPr>
          <w:color w:val="808080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256</w:t>
      </w:r>
      <w:r>
        <w:rPr>
          <w:color w:val="080808"/>
        </w:rPr>
        <w:t>)]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light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256</w:t>
      </w:r>
      <w:r>
        <w:rPr>
          <w:color w:val="080808"/>
        </w:rPr>
        <w:t>):</w:t>
      </w:r>
      <w:r>
        <w:rPr>
          <w:color w:val="080808"/>
        </w:rPr>
        <w:br/>
        <w:t xml:space="preserve">        beforeLight = []</w:t>
      </w:r>
      <w:r>
        <w:rPr>
          <w:color w:val="080808"/>
        </w:rPr>
        <w:br/>
        <w:t xml:space="preserve">        afterLight = []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(light)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(width):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(height):</w:t>
      </w:r>
      <w:r>
        <w:rPr>
          <w:color w:val="080808"/>
        </w:rPr>
        <w:br/>
        <w:t xml:space="preserve">                pixel = window[</w:t>
      </w:r>
      <w:r>
        <w:rPr>
          <w:color w:val="067D17"/>
        </w:rPr>
        <w:t>'window'</w:t>
      </w:r>
      <w:r>
        <w:rPr>
          <w:color w:val="080808"/>
        </w:rPr>
        <w:t>][i][j]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light &lt;= pixel:</w:t>
      </w:r>
      <w:r>
        <w:rPr>
          <w:color w:val="080808"/>
        </w:rPr>
        <w:br/>
        <w:t xml:space="preserve">                    afterLight.append(pixel)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beforeLight.append(pixel)</w:t>
      </w:r>
      <w:r>
        <w:rPr>
          <w:color w:val="080808"/>
        </w:rPr>
        <w:br/>
        <w:t xml:space="preserve">        meanBefore = </w:t>
      </w:r>
      <w:r>
        <w:rPr>
          <w:color w:val="000080"/>
        </w:rPr>
        <w:t>sum</w:t>
      </w:r>
      <w:r>
        <w:rPr>
          <w:color w:val="080808"/>
        </w:rPr>
        <w:t xml:space="preserve">(beforeLight) / </w:t>
      </w:r>
      <w:r>
        <w:rPr>
          <w:color w:val="000080"/>
        </w:rPr>
        <w:t>len</w:t>
      </w:r>
      <w:r>
        <w:rPr>
          <w:color w:val="080808"/>
        </w:rPr>
        <w:t xml:space="preserve">(beforeLight) </w:t>
      </w:r>
      <w:r>
        <w:rPr>
          <w:color w:val="0033B3"/>
        </w:rPr>
        <w:t xml:space="preserve">if </w:t>
      </w:r>
      <w:r>
        <w:rPr>
          <w:color w:val="000080"/>
        </w:rPr>
        <w:t>len</w:t>
      </w:r>
      <w:r>
        <w:rPr>
          <w:color w:val="080808"/>
        </w:rPr>
        <w:t xml:space="preserve">(beforeLight) </w:t>
      </w:r>
      <w:r>
        <w:rPr>
          <w:color w:val="0033B3"/>
        </w:rPr>
        <w:t xml:space="preserve">else </w:t>
      </w:r>
      <w:r>
        <w:rPr>
          <w:color w:val="1750EB"/>
        </w:rPr>
        <w:t>0</w:t>
      </w:r>
      <w:r>
        <w:rPr>
          <w:color w:val="1750EB"/>
        </w:rPr>
        <w:br/>
        <w:t xml:space="preserve">        </w:t>
      </w:r>
      <w:r>
        <w:rPr>
          <w:color w:val="080808"/>
        </w:rPr>
        <w:t xml:space="preserve">meanAfter = </w:t>
      </w:r>
      <w:r>
        <w:rPr>
          <w:color w:val="000080"/>
        </w:rPr>
        <w:t>sum</w:t>
      </w:r>
      <w:r>
        <w:rPr>
          <w:color w:val="080808"/>
        </w:rPr>
        <w:t xml:space="preserve">(afterLight) / </w:t>
      </w:r>
      <w:r>
        <w:rPr>
          <w:color w:val="000080"/>
        </w:rPr>
        <w:t>len</w:t>
      </w:r>
      <w:r>
        <w:rPr>
          <w:color w:val="080808"/>
        </w:rPr>
        <w:t xml:space="preserve">(afterLight) </w:t>
      </w:r>
      <w:r>
        <w:rPr>
          <w:color w:val="0033B3"/>
        </w:rPr>
        <w:t xml:space="preserve">if </w:t>
      </w:r>
      <w:r>
        <w:rPr>
          <w:color w:val="000080"/>
        </w:rPr>
        <w:t>len</w:t>
      </w:r>
      <w:r>
        <w:rPr>
          <w:color w:val="080808"/>
        </w:rPr>
        <w:t xml:space="preserve">(afterLight) </w:t>
      </w:r>
      <w:r>
        <w:rPr>
          <w:color w:val="0033B3"/>
        </w:rPr>
        <w:t xml:space="preserve">else </w:t>
      </w:r>
      <w:r>
        <w:rPr>
          <w:color w:val="1750EB"/>
        </w:rPr>
        <w:t>0</w:t>
      </w:r>
      <w:r>
        <w:rPr>
          <w:color w:val="1750EB"/>
        </w:rPr>
        <w:br/>
        <w:t xml:space="preserve">        </w:t>
      </w:r>
      <w:r>
        <w:rPr>
          <w:color w:val="080808"/>
        </w:rPr>
        <w:t xml:space="preserve">lightOccurances[light] = </w:t>
      </w:r>
      <w:r>
        <w:rPr>
          <w:color w:val="000080"/>
        </w:rPr>
        <w:t>len</w:t>
      </w:r>
      <w:r>
        <w:rPr>
          <w:color w:val="080808"/>
        </w:rPr>
        <w:t xml:space="preserve">(beforeLight) * </w:t>
      </w:r>
      <w:r>
        <w:rPr>
          <w:color w:val="000080"/>
        </w:rPr>
        <w:t>len</w:t>
      </w:r>
      <w:r>
        <w:rPr>
          <w:color w:val="080808"/>
        </w:rPr>
        <w:t xml:space="preserve">(afterLight) * (meanBefore - meanAfter) **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80808"/>
        </w:rPr>
        <w:t xml:space="preserve">t = </w:t>
      </w:r>
      <w:r>
        <w:rPr>
          <w:color w:val="1750EB"/>
        </w:rPr>
        <w:t>0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000080"/>
        </w:rPr>
        <w:t>len</w:t>
      </w:r>
      <w:r>
        <w:rPr>
          <w:color w:val="080808"/>
        </w:rPr>
        <w:t>(lightOccurances)):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lightOccurances[t] &lt; lightOccurances[i]:</w:t>
      </w:r>
      <w:r>
        <w:rPr>
          <w:color w:val="080808"/>
        </w:rPr>
        <w:br/>
        <w:t xml:space="preserve">            t = i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(t)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applyT(img, t)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"__main__"</w:t>
      </w:r>
      <w:r>
        <w:rPr>
          <w:color w:val="080808"/>
        </w:rPr>
        <w:t>:</w:t>
      </w:r>
      <w:r>
        <w:rPr>
          <w:color w:val="080808"/>
        </w:rPr>
        <w:br/>
        <w:t xml:space="preserve">    applyLocalIterative(</w:t>
      </w:r>
      <w:r>
        <w:rPr>
          <w:color w:val="067D17"/>
        </w:rPr>
        <w:t>'image1.png'</w:t>
      </w:r>
      <w:r>
        <w:rPr>
          <w:color w:val="080808"/>
        </w:rPr>
        <w:t>).save(</w:t>
      </w:r>
      <w:r>
        <w:rPr>
          <w:color w:val="067D17"/>
        </w:rPr>
        <w:t>'image1_otsu.png'</w:t>
      </w:r>
      <w:r>
        <w:rPr>
          <w:color w:val="080808"/>
        </w:rPr>
        <w:t>)</w:t>
      </w:r>
    </w:p>
    <w:p w14:paraId="5BC103C9" w14:textId="77777777" w:rsidR="003521B7" w:rsidRDefault="003521B7" w:rsidP="003521B7">
      <w:pPr>
        <w:bidi/>
        <w:ind w:firstLine="720"/>
        <w:rPr>
          <w:b/>
          <w:bCs/>
          <w:sz w:val="36"/>
          <w:szCs w:val="36"/>
          <w:rtl/>
          <w:lang w:bidi="fa-IR"/>
        </w:rPr>
      </w:pPr>
    </w:p>
    <w:p w14:paraId="6DA7F7CA" w14:textId="77777777" w:rsidR="007E1A5F" w:rsidRDefault="007E1A5F" w:rsidP="007E1A5F">
      <w:pPr>
        <w:pStyle w:val="ListParagraph"/>
        <w:bidi/>
        <w:ind w:left="1440"/>
        <w:rPr>
          <w:b/>
          <w:bCs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32BAEE" wp14:editId="173A091E">
            <wp:simplePos x="0" y="0"/>
            <wp:positionH relativeFrom="page">
              <wp:posOffset>1152525</wp:posOffset>
            </wp:positionH>
            <wp:positionV relativeFrom="paragraph">
              <wp:posOffset>582930</wp:posOffset>
            </wp:positionV>
            <wp:extent cx="5181600" cy="2910840"/>
            <wp:effectExtent l="0" t="0" r="0" b="3810"/>
            <wp:wrapSquare wrapText="bothSides"/>
            <wp:docPr id="1985100079" name="Picture 1985100079" descr="A picture containing text, document, letter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0079" name="Picture 1985100079" descr="A picture containing text, document, letter, black and wh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  <w:lang w:bidi="fa-IR"/>
        </w:rPr>
        <w:t>عکس اولیه :</w:t>
      </w:r>
    </w:p>
    <w:p w14:paraId="5FD9E935" w14:textId="77777777" w:rsidR="007E1A5F" w:rsidRPr="00313D3D" w:rsidRDefault="007E1A5F" w:rsidP="007E1A5F">
      <w:pPr>
        <w:rPr>
          <w:rtl/>
        </w:rPr>
      </w:pPr>
    </w:p>
    <w:p w14:paraId="45D47497" w14:textId="77777777" w:rsidR="007E1A5F" w:rsidRPr="00313D3D" w:rsidRDefault="007E1A5F" w:rsidP="007E1A5F">
      <w:pPr>
        <w:rPr>
          <w:rtl/>
        </w:rPr>
      </w:pPr>
    </w:p>
    <w:p w14:paraId="028992A3" w14:textId="77777777" w:rsidR="007E1A5F" w:rsidRPr="00313D3D" w:rsidRDefault="007E1A5F" w:rsidP="007E1A5F">
      <w:pPr>
        <w:rPr>
          <w:rtl/>
        </w:rPr>
      </w:pPr>
    </w:p>
    <w:p w14:paraId="72CB1928" w14:textId="77777777" w:rsidR="007E1A5F" w:rsidRPr="00313D3D" w:rsidRDefault="007E1A5F" w:rsidP="007E1A5F">
      <w:pPr>
        <w:rPr>
          <w:rtl/>
        </w:rPr>
      </w:pPr>
    </w:p>
    <w:p w14:paraId="7490F83C" w14:textId="77777777" w:rsidR="007E1A5F" w:rsidRPr="00313D3D" w:rsidRDefault="007E1A5F" w:rsidP="007E1A5F">
      <w:pPr>
        <w:rPr>
          <w:rtl/>
        </w:rPr>
      </w:pPr>
    </w:p>
    <w:p w14:paraId="78900B82" w14:textId="77777777" w:rsidR="007E1A5F" w:rsidRPr="00313D3D" w:rsidRDefault="007E1A5F" w:rsidP="007E1A5F">
      <w:pPr>
        <w:rPr>
          <w:rtl/>
        </w:rPr>
      </w:pPr>
    </w:p>
    <w:p w14:paraId="491661DA" w14:textId="77777777" w:rsidR="007E1A5F" w:rsidRPr="00313D3D" w:rsidRDefault="007E1A5F" w:rsidP="007E1A5F">
      <w:pPr>
        <w:rPr>
          <w:rtl/>
        </w:rPr>
      </w:pPr>
    </w:p>
    <w:p w14:paraId="7AB4CA20" w14:textId="77777777" w:rsidR="007E1A5F" w:rsidRPr="00313D3D" w:rsidRDefault="007E1A5F" w:rsidP="007E1A5F">
      <w:pPr>
        <w:rPr>
          <w:rtl/>
        </w:rPr>
      </w:pPr>
    </w:p>
    <w:p w14:paraId="04BB16FA" w14:textId="77777777" w:rsidR="007E1A5F" w:rsidRPr="00313D3D" w:rsidRDefault="007E1A5F" w:rsidP="007E1A5F">
      <w:pPr>
        <w:rPr>
          <w:rtl/>
        </w:rPr>
      </w:pPr>
    </w:p>
    <w:p w14:paraId="186D3749" w14:textId="77777777" w:rsidR="007E1A5F" w:rsidRPr="00313D3D" w:rsidRDefault="007E1A5F" w:rsidP="007E1A5F">
      <w:pPr>
        <w:rPr>
          <w:rtl/>
        </w:rPr>
      </w:pPr>
    </w:p>
    <w:p w14:paraId="30EEA36B" w14:textId="77777777" w:rsidR="007E1A5F" w:rsidRPr="00313D3D" w:rsidRDefault="007E1A5F" w:rsidP="007E1A5F">
      <w:pPr>
        <w:rPr>
          <w:rtl/>
        </w:rPr>
      </w:pPr>
    </w:p>
    <w:p w14:paraId="4E0006AE" w14:textId="77777777" w:rsidR="007E1A5F" w:rsidRPr="00313D3D" w:rsidRDefault="007E1A5F" w:rsidP="007E1A5F">
      <w:pPr>
        <w:rPr>
          <w:rtl/>
        </w:rPr>
      </w:pPr>
    </w:p>
    <w:p w14:paraId="720D0DA3" w14:textId="77777777" w:rsidR="007E1A5F" w:rsidRPr="00313D3D" w:rsidRDefault="007E1A5F" w:rsidP="007E1A5F">
      <w:pPr>
        <w:rPr>
          <w:rtl/>
        </w:rPr>
      </w:pPr>
    </w:p>
    <w:p w14:paraId="79D10A8A" w14:textId="77777777" w:rsidR="007E1A5F" w:rsidRPr="00313D3D" w:rsidRDefault="007E1A5F" w:rsidP="007E1A5F">
      <w:pPr>
        <w:rPr>
          <w:rtl/>
        </w:rPr>
      </w:pPr>
    </w:p>
    <w:p w14:paraId="638E58BA" w14:textId="77777777" w:rsidR="007E1A5F" w:rsidRPr="00313D3D" w:rsidRDefault="007E1A5F" w:rsidP="007E1A5F">
      <w:pPr>
        <w:rPr>
          <w:rtl/>
        </w:rPr>
      </w:pPr>
    </w:p>
    <w:p w14:paraId="66EEB681" w14:textId="77777777" w:rsidR="007E1A5F" w:rsidRPr="00313D3D" w:rsidRDefault="007E1A5F" w:rsidP="007E1A5F">
      <w:pPr>
        <w:rPr>
          <w:rtl/>
        </w:rPr>
      </w:pPr>
    </w:p>
    <w:p w14:paraId="6EDC5205" w14:textId="77777777" w:rsidR="007E1A5F" w:rsidRPr="00313D3D" w:rsidRDefault="007E1A5F" w:rsidP="007E1A5F">
      <w:pPr>
        <w:rPr>
          <w:rtl/>
        </w:rPr>
      </w:pPr>
    </w:p>
    <w:p w14:paraId="15437DE2" w14:textId="77777777" w:rsidR="007E1A5F" w:rsidRPr="00313D3D" w:rsidRDefault="007E1A5F" w:rsidP="007E1A5F">
      <w:pPr>
        <w:rPr>
          <w:rtl/>
        </w:rPr>
      </w:pPr>
    </w:p>
    <w:p w14:paraId="59410883" w14:textId="77777777" w:rsidR="007E1A5F" w:rsidRPr="00313D3D" w:rsidRDefault="007E1A5F" w:rsidP="007E1A5F">
      <w:pPr>
        <w:rPr>
          <w:rtl/>
        </w:rPr>
      </w:pPr>
    </w:p>
    <w:p w14:paraId="2EF07962" w14:textId="77777777" w:rsidR="007E1A5F" w:rsidRPr="00313D3D" w:rsidRDefault="007E1A5F" w:rsidP="007E1A5F">
      <w:pPr>
        <w:rPr>
          <w:rtl/>
        </w:rPr>
      </w:pPr>
    </w:p>
    <w:p w14:paraId="5A6D7EBD" w14:textId="77777777" w:rsidR="007E1A5F" w:rsidRPr="00313D3D" w:rsidRDefault="007E1A5F" w:rsidP="007E1A5F">
      <w:pPr>
        <w:rPr>
          <w:rtl/>
        </w:rPr>
      </w:pPr>
    </w:p>
    <w:p w14:paraId="35A40635" w14:textId="77777777" w:rsidR="007E1A5F" w:rsidRPr="00313D3D" w:rsidRDefault="007E1A5F" w:rsidP="007E1A5F">
      <w:pPr>
        <w:rPr>
          <w:rtl/>
        </w:rPr>
      </w:pPr>
    </w:p>
    <w:p w14:paraId="708EE828" w14:textId="77777777" w:rsidR="007E1A5F" w:rsidRPr="00313D3D" w:rsidRDefault="007E1A5F" w:rsidP="007E1A5F">
      <w:pPr>
        <w:rPr>
          <w:rtl/>
        </w:rPr>
      </w:pPr>
    </w:p>
    <w:p w14:paraId="356D3C9F" w14:textId="77777777" w:rsidR="007E1A5F" w:rsidRPr="00313D3D" w:rsidRDefault="007E1A5F" w:rsidP="007E1A5F">
      <w:pPr>
        <w:rPr>
          <w:rtl/>
        </w:rPr>
      </w:pPr>
    </w:p>
    <w:p w14:paraId="3ABB5D6E" w14:textId="77777777" w:rsidR="007E1A5F" w:rsidRPr="00366C6B" w:rsidRDefault="007E1A5F" w:rsidP="007E1A5F">
      <w:pPr>
        <w:pStyle w:val="ListParagraph"/>
        <w:bidi/>
        <w:ind w:left="1440"/>
      </w:pPr>
      <w:r>
        <w:tab/>
      </w:r>
      <w:r>
        <w:rPr>
          <w:rFonts w:hint="cs"/>
          <w:b/>
          <w:bCs/>
          <w:sz w:val="36"/>
          <w:szCs w:val="36"/>
          <w:rtl/>
          <w:lang w:bidi="fa-IR"/>
        </w:rPr>
        <w:t>عکس ثانویه :</w:t>
      </w:r>
    </w:p>
    <w:p w14:paraId="40FC0B3E" w14:textId="77777777" w:rsidR="007E1A5F" w:rsidRDefault="007E1A5F" w:rsidP="007E1A5F">
      <w:pPr>
        <w:tabs>
          <w:tab w:val="left" w:pos="8955"/>
        </w:tabs>
      </w:pPr>
    </w:p>
    <w:p w14:paraId="204831E7" w14:textId="77777777" w:rsidR="007E1A5F" w:rsidRPr="00E078C7" w:rsidRDefault="007E1A5F" w:rsidP="007E1A5F"/>
    <w:p w14:paraId="0CAF1F5F" w14:textId="77777777" w:rsidR="007E1A5F" w:rsidRPr="00E078C7" w:rsidRDefault="007E1A5F" w:rsidP="007E1A5F">
      <w:r>
        <w:rPr>
          <w:noProof/>
        </w:rPr>
        <w:drawing>
          <wp:anchor distT="0" distB="0" distL="114300" distR="114300" simplePos="0" relativeHeight="251674624" behindDoc="0" locked="0" layoutInCell="1" allowOverlap="1" wp14:anchorId="287C7068" wp14:editId="758B26C1">
            <wp:simplePos x="0" y="0"/>
            <wp:positionH relativeFrom="page">
              <wp:posOffset>1150620</wp:posOffset>
            </wp:positionH>
            <wp:positionV relativeFrom="paragraph">
              <wp:posOffset>45085</wp:posOffset>
            </wp:positionV>
            <wp:extent cx="5176520" cy="2909570"/>
            <wp:effectExtent l="0" t="0" r="5080" b="5080"/>
            <wp:wrapSquare wrapText="bothSides"/>
            <wp:docPr id="2016171806" name="Picture 201617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1806" name="Picture 20161718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338AF" w14:textId="77777777" w:rsidR="007E1A5F" w:rsidRDefault="007E1A5F" w:rsidP="007E1A5F">
      <w:pPr>
        <w:bidi/>
        <w:ind w:left="1440"/>
        <w:rPr>
          <w:rtl/>
          <w:lang w:bidi="fa-IR"/>
        </w:rPr>
      </w:pPr>
    </w:p>
    <w:p w14:paraId="54B25BC1" w14:textId="77777777" w:rsidR="007E1A5F" w:rsidRPr="00CC6DEF" w:rsidRDefault="007E1A5F" w:rsidP="007E1A5F">
      <w:pPr>
        <w:bidi/>
        <w:rPr>
          <w:rtl/>
          <w:lang w:bidi="fa-IR"/>
        </w:rPr>
      </w:pPr>
    </w:p>
    <w:p w14:paraId="5976CE35" w14:textId="77777777" w:rsidR="007E1A5F" w:rsidRPr="00CC6DEF" w:rsidRDefault="007E1A5F" w:rsidP="007E1A5F">
      <w:pPr>
        <w:bidi/>
        <w:rPr>
          <w:rtl/>
          <w:lang w:bidi="fa-IR"/>
        </w:rPr>
      </w:pPr>
    </w:p>
    <w:p w14:paraId="3DD1B1F4" w14:textId="77777777" w:rsidR="007E1A5F" w:rsidRPr="00CC6DEF" w:rsidRDefault="007E1A5F" w:rsidP="007E1A5F">
      <w:pPr>
        <w:bidi/>
        <w:rPr>
          <w:rtl/>
          <w:lang w:bidi="fa-IR"/>
        </w:rPr>
      </w:pPr>
    </w:p>
    <w:p w14:paraId="30A4AA4B" w14:textId="77777777" w:rsidR="007E1A5F" w:rsidRPr="00CC6DEF" w:rsidRDefault="007E1A5F" w:rsidP="007E1A5F">
      <w:pPr>
        <w:bidi/>
        <w:rPr>
          <w:rtl/>
          <w:lang w:bidi="fa-IR"/>
        </w:rPr>
      </w:pPr>
    </w:p>
    <w:p w14:paraId="3825D21E" w14:textId="77777777" w:rsidR="007E1A5F" w:rsidRPr="00CC6DEF" w:rsidRDefault="007E1A5F" w:rsidP="007E1A5F">
      <w:pPr>
        <w:bidi/>
        <w:rPr>
          <w:rtl/>
          <w:lang w:bidi="fa-IR"/>
        </w:rPr>
      </w:pPr>
    </w:p>
    <w:p w14:paraId="1DFA9EB2" w14:textId="77777777" w:rsidR="007E1A5F" w:rsidRPr="00CC6DEF" w:rsidRDefault="007E1A5F" w:rsidP="007E1A5F">
      <w:pPr>
        <w:bidi/>
        <w:rPr>
          <w:rtl/>
          <w:lang w:bidi="fa-IR"/>
        </w:rPr>
      </w:pPr>
    </w:p>
    <w:p w14:paraId="32A6C551" w14:textId="77777777" w:rsidR="007E1A5F" w:rsidRPr="00CC6DEF" w:rsidRDefault="007E1A5F" w:rsidP="007E1A5F">
      <w:pPr>
        <w:bidi/>
        <w:rPr>
          <w:rtl/>
          <w:lang w:bidi="fa-IR"/>
        </w:rPr>
      </w:pPr>
    </w:p>
    <w:p w14:paraId="42EC862C" w14:textId="77777777" w:rsidR="007E1A5F" w:rsidRPr="00CC6DEF" w:rsidRDefault="007E1A5F" w:rsidP="007E1A5F">
      <w:pPr>
        <w:bidi/>
        <w:rPr>
          <w:rtl/>
          <w:lang w:bidi="fa-IR"/>
        </w:rPr>
      </w:pPr>
    </w:p>
    <w:p w14:paraId="06E42659" w14:textId="77777777" w:rsidR="007E1A5F" w:rsidRPr="00CC6DEF" w:rsidRDefault="007E1A5F" w:rsidP="007E1A5F">
      <w:pPr>
        <w:bidi/>
        <w:rPr>
          <w:rtl/>
          <w:lang w:bidi="fa-IR"/>
        </w:rPr>
      </w:pPr>
    </w:p>
    <w:p w14:paraId="799FC812" w14:textId="77777777" w:rsidR="007E1A5F" w:rsidRPr="00CC6DEF" w:rsidRDefault="007E1A5F" w:rsidP="007E1A5F">
      <w:pPr>
        <w:bidi/>
        <w:rPr>
          <w:rtl/>
          <w:lang w:bidi="fa-IR"/>
        </w:rPr>
      </w:pPr>
    </w:p>
    <w:p w14:paraId="01CB4D09" w14:textId="77777777" w:rsidR="007E1A5F" w:rsidRPr="00CC6DEF" w:rsidRDefault="007E1A5F" w:rsidP="007E1A5F">
      <w:pPr>
        <w:bidi/>
        <w:rPr>
          <w:rtl/>
          <w:lang w:bidi="fa-IR"/>
        </w:rPr>
      </w:pPr>
    </w:p>
    <w:p w14:paraId="6F56F45C" w14:textId="77777777" w:rsidR="007E1A5F" w:rsidRPr="00CC6DEF" w:rsidRDefault="007E1A5F" w:rsidP="007E1A5F">
      <w:pPr>
        <w:bidi/>
        <w:rPr>
          <w:rtl/>
          <w:lang w:bidi="fa-IR"/>
        </w:rPr>
      </w:pPr>
    </w:p>
    <w:p w14:paraId="75E96010" w14:textId="77777777" w:rsidR="007E1A5F" w:rsidRPr="00CC6DEF" w:rsidRDefault="007E1A5F" w:rsidP="007E1A5F">
      <w:pPr>
        <w:bidi/>
        <w:rPr>
          <w:rtl/>
          <w:lang w:bidi="fa-IR"/>
        </w:rPr>
      </w:pPr>
    </w:p>
    <w:p w14:paraId="15173349" w14:textId="77777777" w:rsidR="007E1A5F" w:rsidRPr="00CC6DEF" w:rsidRDefault="007E1A5F" w:rsidP="007E1A5F">
      <w:pPr>
        <w:bidi/>
        <w:rPr>
          <w:rtl/>
          <w:lang w:bidi="fa-IR"/>
        </w:rPr>
      </w:pPr>
    </w:p>
    <w:p w14:paraId="36173988" w14:textId="77777777" w:rsidR="007E1A5F" w:rsidRPr="00CC6DEF" w:rsidRDefault="007E1A5F" w:rsidP="007E1A5F">
      <w:pPr>
        <w:bidi/>
        <w:rPr>
          <w:rtl/>
          <w:lang w:bidi="fa-IR"/>
        </w:rPr>
      </w:pPr>
    </w:p>
    <w:p w14:paraId="3406F138" w14:textId="77777777" w:rsidR="007E1A5F" w:rsidRPr="00CC6DEF" w:rsidRDefault="007E1A5F" w:rsidP="007E1A5F">
      <w:pPr>
        <w:bidi/>
        <w:rPr>
          <w:rtl/>
          <w:lang w:bidi="fa-IR"/>
        </w:rPr>
      </w:pPr>
    </w:p>
    <w:p w14:paraId="0960D0E2" w14:textId="77777777" w:rsidR="007E1A5F" w:rsidRPr="00CC6DEF" w:rsidRDefault="007E1A5F" w:rsidP="007E1A5F">
      <w:pPr>
        <w:bidi/>
        <w:rPr>
          <w:rtl/>
          <w:lang w:bidi="fa-IR"/>
        </w:rPr>
      </w:pPr>
    </w:p>
    <w:p w14:paraId="623A11EA" w14:textId="77777777" w:rsidR="007E1A5F" w:rsidRPr="00CC6DEF" w:rsidRDefault="007E1A5F" w:rsidP="007E1A5F">
      <w:pPr>
        <w:bidi/>
        <w:rPr>
          <w:rtl/>
          <w:lang w:bidi="fa-IR"/>
        </w:rPr>
      </w:pPr>
    </w:p>
    <w:p w14:paraId="68CE3777" w14:textId="77777777" w:rsidR="007E1A5F" w:rsidRPr="00CC6DEF" w:rsidRDefault="007E1A5F" w:rsidP="007E1A5F">
      <w:pPr>
        <w:bidi/>
        <w:rPr>
          <w:rtl/>
          <w:lang w:bidi="fa-IR"/>
        </w:rPr>
      </w:pPr>
    </w:p>
    <w:p w14:paraId="4FF253E1" w14:textId="77777777" w:rsidR="00CC6DEF" w:rsidRDefault="00CC6DEF" w:rsidP="00CC6DEF">
      <w:pPr>
        <w:tabs>
          <w:tab w:val="left" w:pos="2124"/>
        </w:tabs>
        <w:bidi/>
        <w:rPr>
          <w:rtl/>
          <w:lang w:bidi="fa-IR"/>
        </w:rPr>
      </w:pPr>
    </w:p>
    <w:p w14:paraId="47AD0C0B" w14:textId="77777777" w:rsidR="00414789" w:rsidRDefault="00414789" w:rsidP="00414789">
      <w:pPr>
        <w:tabs>
          <w:tab w:val="left" w:pos="2124"/>
        </w:tabs>
        <w:bidi/>
        <w:rPr>
          <w:rtl/>
          <w:lang w:bidi="fa-IR"/>
        </w:rPr>
      </w:pPr>
    </w:p>
    <w:p w14:paraId="10760FE7" w14:textId="77777777" w:rsidR="00414789" w:rsidRDefault="00414789" w:rsidP="00414789">
      <w:pPr>
        <w:tabs>
          <w:tab w:val="left" w:pos="2124"/>
        </w:tabs>
        <w:bidi/>
        <w:rPr>
          <w:rtl/>
          <w:lang w:bidi="fa-IR"/>
        </w:rPr>
      </w:pPr>
    </w:p>
    <w:p w14:paraId="4ADA488C" w14:textId="77777777" w:rsidR="00414789" w:rsidRDefault="00414789" w:rsidP="00414789">
      <w:pPr>
        <w:tabs>
          <w:tab w:val="left" w:pos="2124"/>
        </w:tabs>
        <w:bidi/>
        <w:rPr>
          <w:rtl/>
          <w:lang w:bidi="fa-IR"/>
        </w:rPr>
      </w:pPr>
    </w:p>
    <w:p w14:paraId="23B00B75" w14:textId="77777777" w:rsidR="00414789" w:rsidRDefault="00414789" w:rsidP="00414789">
      <w:pPr>
        <w:tabs>
          <w:tab w:val="left" w:pos="2124"/>
        </w:tabs>
        <w:bidi/>
        <w:rPr>
          <w:rtl/>
          <w:lang w:bidi="fa-IR"/>
        </w:rPr>
      </w:pPr>
    </w:p>
    <w:p w14:paraId="24923D7F" w14:textId="77777777" w:rsidR="00414789" w:rsidRDefault="00414789" w:rsidP="00414789">
      <w:pPr>
        <w:tabs>
          <w:tab w:val="left" w:pos="2124"/>
        </w:tabs>
        <w:bidi/>
        <w:rPr>
          <w:rtl/>
          <w:lang w:bidi="fa-IR"/>
        </w:rPr>
      </w:pPr>
    </w:p>
    <w:p w14:paraId="5D679FC6" w14:textId="0AC43B2B" w:rsidR="00414789" w:rsidRDefault="00414789" w:rsidP="00414789">
      <w:pPr>
        <w:tabs>
          <w:tab w:val="left" w:pos="2124"/>
        </w:tabs>
        <w:bidi/>
        <w:rPr>
          <w:rtl/>
          <w:lang w:bidi="fa-IR"/>
        </w:rPr>
      </w:pPr>
    </w:p>
    <w:p w14:paraId="21F90B30" w14:textId="0A8BF048" w:rsidR="00414789" w:rsidRDefault="00414789" w:rsidP="00414789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نتیجه گیری</w:t>
      </w:r>
    </w:p>
    <w:p w14:paraId="17BB0C7C" w14:textId="77777777" w:rsidR="00414789" w:rsidRDefault="00414789" w:rsidP="00414789">
      <w:pPr>
        <w:bidi/>
        <w:rPr>
          <w:rtl/>
          <w:lang w:bidi="fa-IR"/>
        </w:rPr>
      </w:pPr>
    </w:p>
    <w:tbl>
      <w:tblPr>
        <w:tblStyle w:val="GridTable4-Accent1"/>
        <w:bidiVisual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414789" w14:paraId="550DA634" w14:textId="77777777" w:rsidTr="004147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04A3993" w14:textId="08DB392B" w:rsidR="00414789" w:rsidRDefault="00414789" w:rsidP="00414789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#</w:t>
            </w:r>
          </w:p>
        </w:tc>
        <w:tc>
          <w:tcPr>
            <w:tcW w:w="2697" w:type="dxa"/>
          </w:tcPr>
          <w:p w14:paraId="7A8F8E98" w14:textId="0B189CB7" w:rsidR="00414789" w:rsidRDefault="00414789" w:rsidP="0041478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مزایا</w:t>
            </w:r>
          </w:p>
        </w:tc>
        <w:tc>
          <w:tcPr>
            <w:tcW w:w="2698" w:type="dxa"/>
          </w:tcPr>
          <w:p w14:paraId="705E6762" w14:textId="3EBB2824" w:rsidR="00414789" w:rsidRDefault="00414789" w:rsidP="0041478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معایب</w:t>
            </w:r>
          </w:p>
        </w:tc>
        <w:tc>
          <w:tcPr>
            <w:tcW w:w="2698" w:type="dxa"/>
          </w:tcPr>
          <w:p w14:paraId="70B118B4" w14:textId="02E4EE1A" w:rsidR="00414789" w:rsidRDefault="00414789" w:rsidP="0041478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اساس</w:t>
            </w:r>
          </w:p>
        </w:tc>
      </w:tr>
      <w:tr w:rsidR="00414789" w14:paraId="6F57D2AD" w14:textId="77777777" w:rsidTr="00414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1C0824C5" w14:textId="655EFE83" w:rsidR="00414789" w:rsidRDefault="00414789" w:rsidP="00414789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Constant</w:t>
            </w:r>
          </w:p>
        </w:tc>
        <w:tc>
          <w:tcPr>
            <w:tcW w:w="2697" w:type="dxa"/>
          </w:tcPr>
          <w:p w14:paraId="7F775235" w14:textId="3FD55111" w:rsidR="00414789" w:rsidRDefault="00414789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سرعت بالا</w:t>
            </w:r>
          </w:p>
        </w:tc>
        <w:tc>
          <w:tcPr>
            <w:tcW w:w="2698" w:type="dxa"/>
          </w:tcPr>
          <w:p w14:paraId="1F99C7BF" w14:textId="260527DE" w:rsidR="00414789" w:rsidRDefault="00414789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Threshold</w:t>
            </w:r>
            <w:r>
              <w:rPr>
                <w:rFonts w:hint="cs"/>
                <w:rtl/>
                <w:lang w:bidi="fa-IR"/>
              </w:rPr>
              <w:t xml:space="preserve"> کلی عکس را به دو بخش اعمال می کند و چون </w:t>
            </w:r>
            <w:r>
              <w:rPr>
                <w:lang w:bidi="fa-IR"/>
              </w:rPr>
              <w:t>global</w:t>
            </w:r>
            <w:r>
              <w:rPr>
                <w:rFonts w:hint="cs"/>
                <w:rtl/>
                <w:lang w:bidi="fa-IR"/>
              </w:rPr>
              <w:t xml:space="preserve"> است به خوبی تمایز هارا نشان نمی دهد</w:t>
            </w:r>
          </w:p>
        </w:tc>
        <w:tc>
          <w:tcPr>
            <w:tcW w:w="2698" w:type="dxa"/>
          </w:tcPr>
          <w:p w14:paraId="6990B40A" w14:textId="37C92DD9" w:rsidR="00414789" w:rsidRDefault="00414789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انتخاب یک </w:t>
            </w:r>
            <w:r>
              <w:rPr>
                <w:lang w:bidi="fa-IR"/>
              </w:rPr>
              <w:t>T</w:t>
            </w:r>
            <w:r>
              <w:rPr>
                <w:rFonts w:hint="cs"/>
                <w:rtl/>
                <w:lang w:bidi="fa-IR"/>
              </w:rPr>
              <w:t xml:space="preserve"> و اعمال آن به کل تصویر</w:t>
            </w:r>
          </w:p>
        </w:tc>
      </w:tr>
      <w:tr w:rsidR="00414789" w14:paraId="00AE1C51" w14:textId="77777777" w:rsidTr="004147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07ADF9A0" w14:textId="5D5C34EB" w:rsidR="00414789" w:rsidRDefault="00414789" w:rsidP="00414789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Global</w:t>
            </w:r>
          </w:p>
        </w:tc>
        <w:tc>
          <w:tcPr>
            <w:tcW w:w="2697" w:type="dxa"/>
          </w:tcPr>
          <w:p w14:paraId="384E35B5" w14:textId="7F6E4977" w:rsidR="00414789" w:rsidRDefault="009876C8" w:rsidP="0041478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نسبت به </w:t>
            </w:r>
            <w:r>
              <w:rPr>
                <w:lang w:bidi="fa-IR"/>
              </w:rPr>
              <w:t>Constant</w:t>
            </w:r>
            <w:r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 xml:space="preserve">T </w:t>
            </w:r>
            <w:r>
              <w:rPr>
                <w:rFonts w:hint="cs"/>
                <w:rtl/>
                <w:lang w:bidi="fa-IR"/>
              </w:rPr>
              <w:t xml:space="preserve"> خوبی آن این است که </w:t>
            </w:r>
            <w:r>
              <w:rPr>
                <w:lang w:bidi="fa-IR"/>
              </w:rPr>
              <w:t>T</w:t>
            </w:r>
            <w:r>
              <w:rPr>
                <w:rFonts w:hint="cs"/>
                <w:rtl/>
                <w:lang w:bidi="fa-IR"/>
              </w:rPr>
              <w:t xml:space="preserve"> را خودش پیدا می کند .</w:t>
            </w:r>
          </w:p>
        </w:tc>
        <w:tc>
          <w:tcPr>
            <w:tcW w:w="2698" w:type="dxa"/>
          </w:tcPr>
          <w:p w14:paraId="2B6F3EA4" w14:textId="5F72598A" w:rsidR="00414789" w:rsidRDefault="009876C8" w:rsidP="0041478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Threshold</w:t>
            </w:r>
            <w:r>
              <w:rPr>
                <w:rFonts w:hint="cs"/>
                <w:rtl/>
                <w:lang w:bidi="fa-IR"/>
              </w:rPr>
              <w:t xml:space="preserve"> کلی عکس را به دو بخش اعمال می کند و چون </w:t>
            </w:r>
            <w:r>
              <w:rPr>
                <w:lang w:bidi="fa-IR"/>
              </w:rPr>
              <w:t>global</w:t>
            </w:r>
            <w:r>
              <w:rPr>
                <w:rFonts w:hint="cs"/>
                <w:rtl/>
                <w:lang w:bidi="fa-IR"/>
              </w:rPr>
              <w:t xml:space="preserve"> است به خوبی تمایز هارا نشان نمی دهد</w:t>
            </w:r>
          </w:p>
        </w:tc>
        <w:tc>
          <w:tcPr>
            <w:tcW w:w="2698" w:type="dxa"/>
          </w:tcPr>
          <w:p w14:paraId="65C2E3E8" w14:textId="2BB0A18F" w:rsidR="00414789" w:rsidRDefault="009876C8" w:rsidP="0041478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پیدا کردن هیستوگرام سپس پیدا کردن </w:t>
            </w:r>
            <w:r>
              <w:rPr>
                <w:lang w:bidi="fa-IR"/>
              </w:rPr>
              <w:t>T optimal</w:t>
            </w:r>
            <w:r>
              <w:rPr>
                <w:rFonts w:hint="cs"/>
                <w:rtl/>
                <w:lang w:bidi="fa-IR"/>
              </w:rPr>
              <w:t xml:space="preserve"> </w:t>
            </w:r>
          </w:p>
        </w:tc>
      </w:tr>
      <w:tr w:rsidR="00414789" w14:paraId="55ABDC0D" w14:textId="77777777" w:rsidTr="00414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2810B85" w14:textId="065F4ABB" w:rsidR="00414789" w:rsidRDefault="00414789" w:rsidP="0041478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Local</w:t>
            </w:r>
          </w:p>
        </w:tc>
        <w:tc>
          <w:tcPr>
            <w:tcW w:w="2697" w:type="dxa"/>
          </w:tcPr>
          <w:p w14:paraId="1BA3BAB9" w14:textId="41D27BFE" w:rsidR="00414789" w:rsidRDefault="009876C8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به خاطر محلی بودن و </w:t>
            </w:r>
            <w:r>
              <w:rPr>
                <w:lang w:bidi="fa-IR"/>
              </w:rPr>
              <w:t>optimal</w:t>
            </w:r>
            <w:r>
              <w:rPr>
                <w:rFonts w:hint="cs"/>
                <w:rtl/>
                <w:lang w:bidi="fa-IR"/>
              </w:rPr>
              <w:t xml:space="preserve"> بودن </w:t>
            </w:r>
            <w:r>
              <w:rPr>
                <w:lang w:bidi="fa-IR"/>
              </w:rPr>
              <w:t>T</w:t>
            </w:r>
            <w:r>
              <w:rPr>
                <w:rFonts w:hint="cs"/>
                <w:rtl/>
                <w:lang w:bidi="fa-IR"/>
              </w:rPr>
              <w:t xml:space="preserve"> بین پس زمینه و محتوا خوب تفاوت ایجاد می شود.</w:t>
            </w:r>
          </w:p>
        </w:tc>
        <w:tc>
          <w:tcPr>
            <w:tcW w:w="2698" w:type="dxa"/>
          </w:tcPr>
          <w:p w14:paraId="733EFC2B" w14:textId="65AA17BD" w:rsidR="00414789" w:rsidRDefault="009876C8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سرعت پایین به خاطر پنجره های زیاد و ممکن است بخشی از اطلاعات کم رنگ شود.</w:t>
            </w:r>
          </w:p>
        </w:tc>
        <w:tc>
          <w:tcPr>
            <w:tcW w:w="2698" w:type="dxa"/>
          </w:tcPr>
          <w:p w14:paraId="525D0594" w14:textId="6D3BD75D" w:rsidR="00414789" w:rsidRDefault="0010117F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پیدا کردن هیستوگرام سپس پیدا کردن </w:t>
            </w:r>
            <w:r>
              <w:rPr>
                <w:lang w:bidi="fa-IR"/>
              </w:rPr>
              <w:t>T optimal</w:t>
            </w:r>
            <w:r>
              <w:rPr>
                <w:rFonts w:hint="cs"/>
                <w:rtl/>
                <w:lang w:bidi="fa-IR"/>
              </w:rPr>
              <w:t xml:space="preserve"> برای هر پنجره</w:t>
            </w:r>
          </w:p>
        </w:tc>
      </w:tr>
      <w:tr w:rsidR="00414789" w14:paraId="774515EF" w14:textId="77777777" w:rsidTr="004147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D25BE08" w14:textId="3010910B" w:rsidR="00414789" w:rsidRDefault="00414789" w:rsidP="0041478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Niblack</w:t>
            </w:r>
          </w:p>
        </w:tc>
        <w:tc>
          <w:tcPr>
            <w:tcW w:w="2697" w:type="dxa"/>
          </w:tcPr>
          <w:p w14:paraId="6BF8148B" w14:textId="7A46A67D" w:rsidR="00414789" w:rsidRDefault="00870B02" w:rsidP="0041478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مناسب برای تشخیص متن</w:t>
            </w:r>
          </w:p>
        </w:tc>
        <w:tc>
          <w:tcPr>
            <w:tcW w:w="2698" w:type="dxa"/>
          </w:tcPr>
          <w:p w14:paraId="2738F7F5" w14:textId="30C067DE" w:rsidR="00414789" w:rsidRDefault="00870B02" w:rsidP="0041478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پس زمینه مانند </w:t>
            </w:r>
            <w:r>
              <w:rPr>
                <w:lang w:bidi="fa-IR"/>
              </w:rPr>
              <w:t>local</w:t>
            </w:r>
            <w:r>
              <w:rPr>
                <w:rFonts w:hint="cs"/>
                <w:rtl/>
                <w:lang w:bidi="fa-IR"/>
              </w:rPr>
              <w:t xml:space="preserve"> آن قدر یکدست مجزا نمی شود</w:t>
            </w:r>
          </w:p>
        </w:tc>
        <w:tc>
          <w:tcPr>
            <w:tcW w:w="2698" w:type="dxa"/>
          </w:tcPr>
          <w:p w14:paraId="4F8D355D" w14:textId="1C8E42A2" w:rsidR="00414789" w:rsidRDefault="00C90CF1" w:rsidP="0041478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غیر یکنواختی بر اساس میانگین و  انحراف معیار محلی هر پنجره</w:t>
            </w:r>
          </w:p>
        </w:tc>
      </w:tr>
      <w:tr w:rsidR="00414789" w14:paraId="0C721235" w14:textId="77777777" w:rsidTr="00414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0677A45" w14:textId="55652F69" w:rsidR="00414789" w:rsidRDefault="00414789" w:rsidP="0041478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OTSU</w:t>
            </w:r>
          </w:p>
        </w:tc>
        <w:tc>
          <w:tcPr>
            <w:tcW w:w="2697" w:type="dxa"/>
          </w:tcPr>
          <w:p w14:paraId="0CCA7A11" w14:textId="6FBDC623" w:rsidR="00414789" w:rsidRDefault="00276D46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698" w:type="dxa"/>
          </w:tcPr>
          <w:p w14:paraId="4EB99F37" w14:textId="77B4BBAD" w:rsidR="00414789" w:rsidRDefault="0043730B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در نویز بالا و  شی های کوچک خوب عمل نمی کند </w:t>
            </w:r>
          </w:p>
        </w:tc>
        <w:tc>
          <w:tcPr>
            <w:tcW w:w="2698" w:type="dxa"/>
          </w:tcPr>
          <w:p w14:paraId="421DCDEF" w14:textId="3F30A515" w:rsidR="00414789" w:rsidRDefault="00C90CF1" w:rsidP="0041478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واریانس</w:t>
            </w:r>
          </w:p>
        </w:tc>
      </w:tr>
    </w:tbl>
    <w:p w14:paraId="46BE67AC" w14:textId="77777777" w:rsidR="00414789" w:rsidRPr="00414789" w:rsidRDefault="00414789" w:rsidP="00414789">
      <w:pPr>
        <w:bidi/>
        <w:rPr>
          <w:lang w:bidi="fa-IR"/>
        </w:rPr>
      </w:pPr>
    </w:p>
    <w:sectPr w:rsidR="00414789" w:rsidRPr="00414789" w:rsidSect="000C45FF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ECCE3" w14:textId="77777777" w:rsidR="00AE148B" w:rsidRDefault="00AE148B" w:rsidP="000C45FF">
      <w:r>
        <w:separator/>
      </w:r>
    </w:p>
  </w:endnote>
  <w:endnote w:type="continuationSeparator" w:id="0">
    <w:p w14:paraId="226AC0C2" w14:textId="77777777" w:rsidR="00AE148B" w:rsidRDefault="00AE148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DCC28" w14:textId="77777777" w:rsidR="00AE148B" w:rsidRDefault="00AE148B" w:rsidP="000C45FF">
      <w:r>
        <w:separator/>
      </w:r>
    </w:p>
  </w:footnote>
  <w:footnote w:type="continuationSeparator" w:id="0">
    <w:p w14:paraId="35927A34" w14:textId="77777777" w:rsidR="00AE148B" w:rsidRDefault="00AE148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3E3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060A797" wp14:editId="270A1BB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F237F"/>
    <w:multiLevelType w:val="hybridMultilevel"/>
    <w:tmpl w:val="D83C1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9F4057"/>
    <w:multiLevelType w:val="hybridMultilevel"/>
    <w:tmpl w:val="F4366C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A16D5A"/>
    <w:multiLevelType w:val="hybridMultilevel"/>
    <w:tmpl w:val="ED62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323C04"/>
    <w:multiLevelType w:val="hybridMultilevel"/>
    <w:tmpl w:val="4F3E8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51E34"/>
    <w:multiLevelType w:val="hybridMultilevel"/>
    <w:tmpl w:val="2DBAAB9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829176945">
    <w:abstractNumId w:val="4"/>
  </w:num>
  <w:num w:numId="2" w16cid:durableId="1702126887">
    <w:abstractNumId w:val="2"/>
  </w:num>
  <w:num w:numId="3" w16cid:durableId="635724918">
    <w:abstractNumId w:val="3"/>
  </w:num>
  <w:num w:numId="4" w16cid:durableId="968825310">
    <w:abstractNumId w:val="0"/>
  </w:num>
  <w:num w:numId="5" w16cid:durableId="886113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A01"/>
    <w:rsid w:val="00036450"/>
    <w:rsid w:val="0006694B"/>
    <w:rsid w:val="00091A01"/>
    <w:rsid w:val="00094499"/>
    <w:rsid w:val="00096623"/>
    <w:rsid w:val="000A5081"/>
    <w:rsid w:val="000C45FF"/>
    <w:rsid w:val="000E3FD1"/>
    <w:rsid w:val="0010117F"/>
    <w:rsid w:val="00112054"/>
    <w:rsid w:val="001317D8"/>
    <w:rsid w:val="001525E1"/>
    <w:rsid w:val="00167CA4"/>
    <w:rsid w:val="00180329"/>
    <w:rsid w:val="0019001F"/>
    <w:rsid w:val="001906F1"/>
    <w:rsid w:val="001A74A5"/>
    <w:rsid w:val="001B2ABD"/>
    <w:rsid w:val="001D71B0"/>
    <w:rsid w:val="001E0391"/>
    <w:rsid w:val="001E1759"/>
    <w:rsid w:val="001F1ECC"/>
    <w:rsid w:val="00217F55"/>
    <w:rsid w:val="002400EB"/>
    <w:rsid w:val="00247254"/>
    <w:rsid w:val="00256CF7"/>
    <w:rsid w:val="00276D46"/>
    <w:rsid w:val="00281FD5"/>
    <w:rsid w:val="002E1E39"/>
    <w:rsid w:val="0030481B"/>
    <w:rsid w:val="00313D3D"/>
    <w:rsid w:val="003156FC"/>
    <w:rsid w:val="003254B5"/>
    <w:rsid w:val="003521B7"/>
    <w:rsid w:val="00366C6B"/>
    <w:rsid w:val="0037121F"/>
    <w:rsid w:val="00376F12"/>
    <w:rsid w:val="003910D8"/>
    <w:rsid w:val="003A6B7D"/>
    <w:rsid w:val="003B06CA"/>
    <w:rsid w:val="003D4F4C"/>
    <w:rsid w:val="004071FC"/>
    <w:rsid w:val="00414789"/>
    <w:rsid w:val="0043730B"/>
    <w:rsid w:val="00445947"/>
    <w:rsid w:val="004813B3"/>
    <w:rsid w:val="00496591"/>
    <w:rsid w:val="004C63E4"/>
    <w:rsid w:val="004C7333"/>
    <w:rsid w:val="004D3011"/>
    <w:rsid w:val="005262AC"/>
    <w:rsid w:val="005E0447"/>
    <w:rsid w:val="005E39D5"/>
    <w:rsid w:val="00600670"/>
    <w:rsid w:val="0062123A"/>
    <w:rsid w:val="00636EF5"/>
    <w:rsid w:val="00646E75"/>
    <w:rsid w:val="006771D0"/>
    <w:rsid w:val="00683E3A"/>
    <w:rsid w:val="00715FCB"/>
    <w:rsid w:val="00743101"/>
    <w:rsid w:val="00761B58"/>
    <w:rsid w:val="00764C9F"/>
    <w:rsid w:val="0077535D"/>
    <w:rsid w:val="007775E1"/>
    <w:rsid w:val="007867A0"/>
    <w:rsid w:val="007927F5"/>
    <w:rsid w:val="007E1A5F"/>
    <w:rsid w:val="00800831"/>
    <w:rsid w:val="00802CA0"/>
    <w:rsid w:val="00870B02"/>
    <w:rsid w:val="009260CD"/>
    <w:rsid w:val="00940A66"/>
    <w:rsid w:val="0094715F"/>
    <w:rsid w:val="00952C25"/>
    <w:rsid w:val="00955873"/>
    <w:rsid w:val="009876C8"/>
    <w:rsid w:val="00A107F0"/>
    <w:rsid w:val="00A2118D"/>
    <w:rsid w:val="00AD0A50"/>
    <w:rsid w:val="00AD76E2"/>
    <w:rsid w:val="00AE148B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0CF1"/>
    <w:rsid w:val="00C9578B"/>
    <w:rsid w:val="00CB0055"/>
    <w:rsid w:val="00CC6DEF"/>
    <w:rsid w:val="00D2522B"/>
    <w:rsid w:val="00D422DE"/>
    <w:rsid w:val="00D5459D"/>
    <w:rsid w:val="00DA1F4D"/>
    <w:rsid w:val="00DB3625"/>
    <w:rsid w:val="00DB67FA"/>
    <w:rsid w:val="00DD172A"/>
    <w:rsid w:val="00DD3CD6"/>
    <w:rsid w:val="00E078C7"/>
    <w:rsid w:val="00E15AC7"/>
    <w:rsid w:val="00E25A26"/>
    <w:rsid w:val="00E36443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D98C2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E15AC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8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831"/>
    <w:rPr>
      <w:rFonts w:ascii="Courier New" w:eastAsia="Times New Roman" w:hAnsi="Courier New" w:cs="Courier New"/>
      <w:sz w:val="20"/>
      <w:szCs w:val="20"/>
      <w:lang w:eastAsia="en-US"/>
    </w:rPr>
  </w:style>
  <w:style w:type="table" w:styleId="GridTable3-Accent5">
    <w:name w:val="Grid Table 3 Accent 5"/>
    <w:basedOn w:val="TableNormal"/>
    <w:uiPriority w:val="48"/>
    <w:rsid w:val="00414789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414789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8936\AppData\Roaming\Microsoft\Templates\Bold%20modern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12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2023-05-19T17:35:00Z</dcterms:created>
  <dcterms:modified xsi:type="dcterms:W3CDTF">2023-06-05T13:48:00Z</dcterms:modified>
</cp:coreProperties>
</file>